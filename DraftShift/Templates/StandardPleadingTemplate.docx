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4965" w14:textId="25D20BFB" w:rsidR="008671B8" w:rsidRDefault="0083081C" w:rsidP="0083081C">
      <w:pPr>
        <w:rPr>
          <w:rFonts w:ascii="Times New Roman" w:hAnsi="Times New Roman"/>
          <w:color w:val="000000"/>
          <w:szCs w:val="24"/>
        </w:rPr>
      </w:pPr>
      <w:bookmarkStart w:id="0" w:name="_Hlk213091236"/>
      <w:r>
        <w:rPr>
          <w:rFonts w:ascii="Times New Roman" w:hAnsi="Times New Roman"/>
          <w:color w:val="000000"/>
          <w:szCs w:val="24"/>
        </w:rPr>
        <w:t>Taurin J. Robinson, Esq.</w:t>
      </w:r>
      <w:r w:rsidR="00876414">
        <w:rPr>
          <w:rFonts w:ascii="Times New Roman" w:hAnsi="Times New Roman"/>
          <w:color w:val="000000"/>
          <w:szCs w:val="24"/>
        </w:rPr>
        <w:tab/>
        <w:t>SBN. 352197</w:t>
      </w:r>
    </w:p>
    <w:p w14:paraId="2504267C" w14:textId="15060A4F" w:rsidR="0083081C" w:rsidRDefault="0083081C" w:rsidP="0083081C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3055 Wilshire Blvd., Ste. 980</w:t>
      </w:r>
    </w:p>
    <w:p w14:paraId="042C50F0" w14:textId="016A502C" w:rsidR="0083081C" w:rsidRDefault="0083081C" w:rsidP="0083081C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Los Angeles, CA 90010</w:t>
      </w:r>
    </w:p>
    <w:p w14:paraId="1541ECC5" w14:textId="06DEAE8B" w:rsidR="0083081C" w:rsidRDefault="0083081C" w:rsidP="0083081C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213-674-7301</w:t>
      </w:r>
    </w:p>
    <w:p w14:paraId="0B722542" w14:textId="5C7E955A" w:rsidR="0083081C" w:rsidRDefault="0083081C" w:rsidP="0083081C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213-674-7340</w:t>
      </w:r>
    </w:p>
    <w:p w14:paraId="1D80F5EC" w14:textId="3EE44EC1" w:rsidR="0083081C" w:rsidRPr="006E3FC3" w:rsidRDefault="0083081C" w:rsidP="0083081C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RobinsonLaw3055@gmail.com</w:t>
      </w:r>
    </w:p>
    <w:p w14:paraId="5C6E0EFC" w14:textId="77777777" w:rsidR="008671B8" w:rsidRPr="006E3FC3" w:rsidRDefault="008671B8" w:rsidP="0083081C">
      <w:pPr>
        <w:rPr>
          <w:rFonts w:ascii="Times New Roman" w:hAnsi="Times New Roman"/>
          <w:color w:val="000000"/>
          <w:szCs w:val="24"/>
        </w:rPr>
      </w:pPr>
    </w:p>
    <w:p w14:paraId="772093FB" w14:textId="00E55C0A" w:rsidR="008671B8" w:rsidRPr="006E3FC3" w:rsidRDefault="005E5737" w:rsidP="0083081C">
      <w:pPr>
        <w:rPr>
          <w:rFonts w:ascii="Times New Roman" w:hAnsi="Times New Roman"/>
          <w:color w:val="000000"/>
          <w:szCs w:val="24"/>
        </w:rPr>
      </w:pPr>
      <w:r w:rsidRPr="006E3FC3">
        <w:rPr>
          <w:rFonts w:ascii="Times New Roman" w:hAnsi="Times New Roman"/>
          <w:color w:val="000000"/>
          <w:szCs w:val="24"/>
        </w:rPr>
        <w:t xml:space="preserve">Attorneys for </w:t>
      </w:r>
      <w:r w:rsidR="00A80A57">
        <w:rPr>
          <w:rFonts w:ascii="Times New Roman" w:hAnsi="Times New Roman"/>
          <w:color w:val="000000"/>
          <w:szCs w:val="24"/>
        </w:rPr>
        <w:t>[</w:t>
      </w:r>
      <w:r w:rsidR="008A6627">
        <w:rPr>
          <w:rFonts w:ascii="Times New Roman" w:hAnsi="Times New Roman"/>
          <w:color w:val="000000"/>
          <w:szCs w:val="24"/>
        </w:rPr>
        <w:t xml:space="preserve">Represented </w:t>
      </w:r>
      <w:r w:rsidR="00A80A57">
        <w:rPr>
          <w:rFonts w:ascii="Times New Roman" w:hAnsi="Times New Roman"/>
          <w:color w:val="000000"/>
          <w:szCs w:val="24"/>
        </w:rPr>
        <w:t>Party Type]</w:t>
      </w:r>
    </w:p>
    <w:p w14:paraId="5EC75A7A" w14:textId="54F08B21" w:rsidR="005E5737" w:rsidRPr="006E3FC3" w:rsidRDefault="00A80A57" w:rsidP="0083081C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/>
          <w:szCs w:val="24"/>
        </w:rPr>
        <w:t>[</w:t>
      </w:r>
      <w:r w:rsidR="008A6627">
        <w:rPr>
          <w:rFonts w:ascii="Times New Roman" w:hAnsi="Times New Roman"/>
          <w:color w:val="000000"/>
          <w:szCs w:val="24"/>
        </w:rPr>
        <w:t xml:space="preserve">Represented Party </w:t>
      </w:r>
      <w:r>
        <w:rPr>
          <w:rFonts w:ascii="Times New Roman" w:hAnsi="Times New Roman"/>
          <w:color w:val="000000"/>
          <w:szCs w:val="24"/>
        </w:rPr>
        <w:t>Name(s)]</w:t>
      </w:r>
    </w:p>
    <w:p w14:paraId="3114F536" w14:textId="77777777" w:rsidR="0007492D" w:rsidRPr="006E3FC3" w:rsidRDefault="0007492D" w:rsidP="0083081C">
      <w:pPr>
        <w:ind w:right="2779"/>
        <w:rPr>
          <w:rFonts w:ascii="Times New Roman" w:hAnsi="Times New Roman"/>
          <w:szCs w:val="24"/>
        </w:rPr>
      </w:pPr>
    </w:p>
    <w:p w14:paraId="0C0FDE61" w14:textId="77777777" w:rsidR="0007492D" w:rsidRPr="006E3FC3" w:rsidRDefault="0007492D" w:rsidP="0083081C">
      <w:pPr>
        <w:ind w:right="2779"/>
        <w:rPr>
          <w:rFonts w:ascii="Times New Roman" w:hAnsi="Times New Roman"/>
          <w:szCs w:val="24"/>
        </w:rPr>
      </w:pPr>
    </w:p>
    <w:p w14:paraId="67E9C6EE" w14:textId="77777777" w:rsidR="0083081C" w:rsidRDefault="0083081C" w:rsidP="0083081C">
      <w:pPr>
        <w:jc w:val="center"/>
        <w:rPr>
          <w:rFonts w:ascii="Times New Roman" w:hAnsi="Times New Roman"/>
          <w:szCs w:val="24"/>
        </w:rPr>
      </w:pPr>
    </w:p>
    <w:p w14:paraId="6573C8A9" w14:textId="77777777" w:rsidR="0083081C" w:rsidRDefault="0083081C" w:rsidP="0083081C">
      <w:pPr>
        <w:jc w:val="center"/>
        <w:rPr>
          <w:rFonts w:ascii="Times New Roman" w:hAnsi="Times New Roman"/>
          <w:szCs w:val="24"/>
        </w:rPr>
      </w:pPr>
    </w:p>
    <w:p w14:paraId="7D9F6B8D" w14:textId="77777777" w:rsidR="0083081C" w:rsidRDefault="0083081C" w:rsidP="0083081C">
      <w:pPr>
        <w:jc w:val="center"/>
        <w:rPr>
          <w:rFonts w:ascii="Times New Roman" w:hAnsi="Times New Roman"/>
          <w:szCs w:val="24"/>
        </w:rPr>
      </w:pPr>
    </w:p>
    <w:p w14:paraId="50EE710A" w14:textId="25E5D815" w:rsidR="0007492D" w:rsidRPr="006E3FC3" w:rsidRDefault="0007492D" w:rsidP="0083081C">
      <w:pPr>
        <w:jc w:val="center"/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szCs w:val="24"/>
        </w:rPr>
        <w:t>SUPERIOR COURT OF THE STATE OF CALIFORNIA</w:t>
      </w:r>
    </w:p>
    <w:p w14:paraId="4D6B579C" w14:textId="77777777" w:rsidR="007C799D" w:rsidRPr="006E3FC3" w:rsidRDefault="007C799D" w:rsidP="0083081C">
      <w:pPr>
        <w:jc w:val="center"/>
        <w:rPr>
          <w:rFonts w:ascii="Times New Roman" w:hAnsi="Times New Roman"/>
          <w:szCs w:val="24"/>
        </w:rPr>
      </w:pPr>
    </w:p>
    <w:p w14:paraId="6673698B" w14:textId="20A72A9F" w:rsidR="0007492D" w:rsidRDefault="0007492D" w:rsidP="0083081C">
      <w:pPr>
        <w:ind w:right="432"/>
        <w:jc w:val="center"/>
        <w:rPr>
          <w:rFonts w:ascii="Times New Roman" w:hAnsi="Times New Roman"/>
          <w:caps/>
          <w:szCs w:val="24"/>
        </w:rPr>
      </w:pPr>
      <w:r w:rsidRPr="006E3FC3">
        <w:rPr>
          <w:rFonts w:ascii="Times New Roman" w:hAnsi="Times New Roman"/>
          <w:caps/>
          <w:szCs w:val="24"/>
        </w:rPr>
        <w:t xml:space="preserve">COUNTY OF </w:t>
      </w:r>
      <w:r w:rsidR="00A80A57">
        <w:rPr>
          <w:rFonts w:ascii="Times New Roman" w:hAnsi="Times New Roman"/>
          <w:caps/>
          <w:szCs w:val="24"/>
        </w:rPr>
        <w:t>[County Name]</w:t>
      </w:r>
      <w:r w:rsidR="00B25254" w:rsidRPr="006E3FC3">
        <w:rPr>
          <w:rFonts w:ascii="Times New Roman" w:hAnsi="Times New Roman"/>
          <w:caps/>
          <w:szCs w:val="24"/>
        </w:rPr>
        <w:t xml:space="preserve">, </w:t>
      </w:r>
      <w:r w:rsidR="00A80A57">
        <w:rPr>
          <w:rFonts w:ascii="Times New Roman" w:hAnsi="Times New Roman"/>
          <w:caps/>
          <w:szCs w:val="24"/>
        </w:rPr>
        <w:t xml:space="preserve">[district name] </w:t>
      </w:r>
      <w:r w:rsidR="00B25254" w:rsidRPr="006E3FC3">
        <w:rPr>
          <w:rFonts w:ascii="Times New Roman" w:hAnsi="Times New Roman"/>
          <w:caps/>
          <w:szCs w:val="24"/>
        </w:rPr>
        <w:t>DISTRICT</w:t>
      </w:r>
    </w:p>
    <w:p w14:paraId="30092D8E" w14:textId="77777777" w:rsidR="0083081C" w:rsidRPr="006E3FC3" w:rsidRDefault="0083081C" w:rsidP="0083081C">
      <w:pPr>
        <w:ind w:right="432"/>
        <w:jc w:val="center"/>
        <w:rPr>
          <w:rFonts w:ascii="Times New Roman" w:hAnsi="Times New Roman"/>
          <w:szCs w:val="24"/>
        </w:rPr>
      </w:pPr>
    </w:p>
    <w:p w14:paraId="74A4DC53" w14:textId="77777777" w:rsidR="0007492D" w:rsidRPr="006E3FC3" w:rsidRDefault="0007492D" w:rsidP="0083081C">
      <w:pPr>
        <w:ind w:right="432"/>
        <w:jc w:val="center"/>
        <w:rPr>
          <w:rFonts w:ascii="Times New Roman" w:hAnsi="Times New Roman"/>
          <w:szCs w:val="24"/>
        </w:rPr>
      </w:pPr>
    </w:p>
    <w:p w14:paraId="73A54C64" w14:textId="77777777" w:rsidR="0007492D" w:rsidRPr="006E3FC3" w:rsidRDefault="0007492D" w:rsidP="0083081C">
      <w:pPr>
        <w:ind w:right="432"/>
        <w:rPr>
          <w:rFonts w:ascii="Times New Roman" w:hAnsi="Times New Roman"/>
          <w:szCs w:val="24"/>
        </w:rPr>
      </w:pPr>
    </w:p>
    <w:tbl>
      <w:tblPr>
        <w:tblW w:w="9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93"/>
        <w:gridCol w:w="53"/>
        <w:gridCol w:w="4714"/>
      </w:tblGrid>
      <w:tr w:rsidR="0007492D" w:rsidRPr="006E3FC3" w14:paraId="710E67CA" w14:textId="77777777" w:rsidTr="00256C1F">
        <w:trPr>
          <w:trHeight w:val="4122"/>
        </w:trPr>
        <w:tc>
          <w:tcPr>
            <w:tcW w:w="4410" w:type="dxa"/>
            <w:tcBorders>
              <w:bottom w:val="single" w:sz="4" w:space="0" w:color="auto"/>
              <w:right w:val="single" w:sz="4" w:space="0" w:color="auto"/>
            </w:tcBorders>
          </w:tcPr>
          <w:p w14:paraId="27709C6E" w14:textId="5814EBE9" w:rsidR="0007492D" w:rsidRPr="006E3FC3" w:rsidRDefault="00A80A57" w:rsidP="0083081C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[Plaintiff Name(s)]</w:t>
            </w:r>
            <w:r w:rsidR="0007492D" w:rsidRPr="006E3FC3">
              <w:rPr>
                <w:rFonts w:ascii="Times New Roman" w:hAnsi="Times New Roman"/>
                <w:szCs w:val="24"/>
              </w:rPr>
              <w:t xml:space="preserve">, </w:t>
            </w:r>
          </w:p>
          <w:p w14:paraId="262DE46E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  <w:r w:rsidRPr="006E3FC3">
              <w:rPr>
                <w:rFonts w:ascii="Times New Roman" w:hAnsi="Times New Roman"/>
                <w:szCs w:val="24"/>
              </w:rPr>
              <w:tab/>
            </w:r>
            <w:r w:rsidRPr="006E3FC3">
              <w:rPr>
                <w:rFonts w:ascii="Times New Roman" w:hAnsi="Times New Roman"/>
                <w:szCs w:val="24"/>
              </w:rPr>
              <w:tab/>
            </w:r>
            <w:r w:rsidRPr="006E3FC3">
              <w:rPr>
                <w:rFonts w:ascii="Times New Roman" w:hAnsi="Times New Roman"/>
                <w:szCs w:val="24"/>
              </w:rPr>
              <w:tab/>
              <w:t>Plaintiffs,</w:t>
            </w:r>
          </w:p>
          <w:p w14:paraId="49A119D7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  <w:r w:rsidRPr="006E3FC3">
              <w:rPr>
                <w:rFonts w:ascii="Times New Roman" w:hAnsi="Times New Roman"/>
                <w:szCs w:val="24"/>
              </w:rPr>
              <w:tab/>
              <w:t>vs.</w:t>
            </w:r>
          </w:p>
          <w:p w14:paraId="44692AB1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</w:p>
          <w:p w14:paraId="11979D1F" w14:textId="24017578" w:rsidR="0007492D" w:rsidRPr="006E3FC3" w:rsidRDefault="00A80A57" w:rsidP="0083081C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[Defendant Name(s)]</w:t>
            </w:r>
            <w:r w:rsidR="0007492D" w:rsidRPr="006E3FC3">
              <w:rPr>
                <w:rFonts w:ascii="Times New Roman" w:hAnsi="Times New Roman"/>
                <w:szCs w:val="24"/>
              </w:rPr>
              <w:t>,</w:t>
            </w:r>
          </w:p>
          <w:p w14:paraId="0073796B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  <w:r w:rsidRPr="006E3FC3">
              <w:rPr>
                <w:rFonts w:ascii="Times New Roman" w:hAnsi="Times New Roman"/>
                <w:szCs w:val="24"/>
              </w:rPr>
              <w:t xml:space="preserve">                    </w:t>
            </w:r>
            <w:r w:rsidRPr="006E3FC3">
              <w:rPr>
                <w:rFonts w:ascii="Times New Roman" w:hAnsi="Times New Roman"/>
                <w:szCs w:val="24"/>
              </w:rPr>
              <w:tab/>
            </w:r>
            <w:r w:rsidRPr="006E3FC3">
              <w:rPr>
                <w:rFonts w:ascii="Times New Roman" w:hAnsi="Times New Roman"/>
                <w:szCs w:val="24"/>
              </w:rPr>
              <w:tab/>
              <w:t>Defendants.</w:t>
            </w:r>
          </w:p>
          <w:p w14:paraId="6905B876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93" w:type="dxa"/>
            <w:tcBorders>
              <w:left w:val="single" w:sz="4" w:space="0" w:color="auto"/>
            </w:tcBorders>
            <w:hideMark/>
          </w:tcPr>
          <w:p w14:paraId="1B8288B9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53" w:type="dxa"/>
          </w:tcPr>
          <w:p w14:paraId="79C3D7D4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4714" w:type="dxa"/>
          </w:tcPr>
          <w:p w14:paraId="693BC9D0" w14:textId="62B98A01" w:rsidR="0007492D" w:rsidRPr="006E3FC3" w:rsidRDefault="0007492D" w:rsidP="0083081C">
            <w:pPr>
              <w:rPr>
                <w:rFonts w:ascii="Times New Roman" w:hAnsi="Times New Roman"/>
                <w:noProof/>
                <w:szCs w:val="24"/>
              </w:rPr>
            </w:pPr>
            <w:r w:rsidRPr="006E3FC3">
              <w:rPr>
                <w:rFonts w:ascii="Times New Roman" w:hAnsi="Times New Roman"/>
                <w:szCs w:val="24"/>
              </w:rPr>
              <w:t xml:space="preserve">Case No.: </w:t>
            </w:r>
            <w:r w:rsidR="00A80A57">
              <w:rPr>
                <w:rFonts w:ascii="Times New Roman" w:hAnsi="Times New Roman"/>
                <w:noProof/>
                <w:szCs w:val="24"/>
              </w:rPr>
              <w:t>[Case Number]</w:t>
            </w:r>
          </w:p>
          <w:p w14:paraId="1DA396B9" w14:textId="77777777" w:rsidR="00663131" w:rsidRPr="006E3FC3" w:rsidRDefault="00663131" w:rsidP="0083081C">
            <w:pPr>
              <w:rPr>
                <w:rFonts w:ascii="Times New Roman" w:hAnsi="Times New Roman"/>
                <w:szCs w:val="24"/>
              </w:rPr>
            </w:pPr>
          </w:p>
          <w:p w14:paraId="35BA1CAF" w14:textId="363028AF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  <w:r w:rsidRPr="006E3FC3">
              <w:rPr>
                <w:rFonts w:ascii="Times New Roman" w:hAnsi="Times New Roman"/>
                <w:szCs w:val="24"/>
              </w:rPr>
              <w:t xml:space="preserve">[Hon. </w:t>
            </w:r>
            <w:r w:rsidR="00A80A57">
              <w:rPr>
                <w:rFonts w:ascii="Times New Roman" w:hAnsi="Times New Roman"/>
                <w:szCs w:val="24"/>
              </w:rPr>
              <w:t>[Assigned Judge]</w:t>
            </w:r>
            <w:r w:rsidR="00586483" w:rsidRPr="006E3FC3">
              <w:rPr>
                <w:rFonts w:ascii="Times New Roman" w:hAnsi="Times New Roman"/>
                <w:szCs w:val="24"/>
              </w:rPr>
              <w:t xml:space="preserve">, Dept. </w:t>
            </w:r>
            <w:r w:rsidR="00A80A57">
              <w:rPr>
                <w:rFonts w:ascii="Times New Roman" w:hAnsi="Times New Roman"/>
                <w:szCs w:val="24"/>
              </w:rPr>
              <w:t>[Department No.</w:t>
            </w:r>
            <w:r w:rsidRPr="006E3FC3">
              <w:rPr>
                <w:rFonts w:ascii="Times New Roman" w:hAnsi="Times New Roman"/>
                <w:szCs w:val="24"/>
              </w:rPr>
              <w:t>]</w:t>
            </w:r>
          </w:p>
          <w:p w14:paraId="3FEB4389" w14:textId="77777777" w:rsidR="0007492D" w:rsidRPr="006E3FC3" w:rsidRDefault="0007492D" w:rsidP="0083081C">
            <w:pPr>
              <w:rPr>
                <w:rFonts w:ascii="Times New Roman" w:hAnsi="Times New Roman"/>
                <w:szCs w:val="24"/>
              </w:rPr>
            </w:pPr>
          </w:p>
          <w:p w14:paraId="1463EA85" w14:textId="1C55C785" w:rsidR="001206A8" w:rsidRDefault="00A80A57" w:rsidP="0083081C">
            <w:pPr>
              <w:widowControl w:val="0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[Document Title]</w:t>
            </w:r>
          </w:p>
          <w:p w14:paraId="2D0BD2CB" w14:textId="77777777" w:rsidR="001206A8" w:rsidRDefault="001206A8" w:rsidP="0083081C">
            <w:pPr>
              <w:widowControl w:val="0"/>
              <w:rPr>
                <w:rFonts w:ascii="Times New Roman" w:hAnsi="Times New Roman"/>
                <w:b/>
                <w:bCs/>
                <w:szCs w:val="24"/>
              </w:rPr>
            </w:pPr>
          </w:p>
          <w:p w14:paraId="06CCC387" w14:textId="77777777" w:rsidR="00C86FB7" w:rsidRPr="006E3FC3" w:rsidRDefault="00C86FB7" w:rsidP="0083081C">
            <w:pPr>
              <w:widowControl w:val="0"/>
              <w:rPr>
                <w:rFonts w:ascii="Times New Roman" w:hAnsi="Times New Roman"/>
                <w:szCs w:val="24"/>
              </w:rPr>
            </w:pPr>
          </w:p>
          <w:p w14:paraId="2862CAE4" w14:textId="08E80037" w:rsidR="00C6232E" w:rsidRPr="006E3FC3" w:rsidRDefault="00C6232E" w:rsidP="001206A8">
            <w:pPr>
              <w:widowControl w:val="0"/>
              <w:rPr>
                <w:rFonts w:ascii="Times New Roman" w:hAnsi="Times New Roman"/>
                <w:szCs w:val="24"/>
              </w:rPr>
            </w:pPr>
          </w:p>
        </w:tc>
      </w:tr>
      <w:bookmarkEnd w:id="0"/>
    </w:tbl>
    <w:p w14:paraId="60830670" w14:textId="77777777" w:rsidR="0007492D" w:rsidRPr="006E3FC3" w:rsidRDefault="0007492D" w:rsidP="00574F80">
      <w:pPr>
        <w:spacing w:line="240" w:lineRule="auto"/>
        <w:ind w:left="1440"/>
        <w:rPr>
          <w:rFonts w:ascii="Times New Roman" w:hAnsi="Times New Roman"/>
          <w:bCs/>
          <w:szCs w:val="24"/>
        </w:rPr>
      </w:pPr>
    </w:p>
    <w:p w14:paraId="130CDC70" w14:textId="77777777" w:rsidR="007D14D7" w:rsidRPr="006E3FC3" w:rsidRDefault="007D14D7" w:rsidP="007D14D7">
      <w:pPr>
        <w:pStyle w:val="ListParagraph"/>
        <w:spacing w:line="480" w:lineRule="exact"/>
        <w:ind w:left="0"/>
        <w:rPr>
          <w:rFonts w:ascii="Times New Roman" w:hAnsi="Times New Roman" w:cs="Times New Roman"/>
          <w:b/>
          <w:bCs/>
        </w:rPr>
      </w:pPr>
    </w:p>
    <w:p w14:paraId="315F95DD" w14:textId="77777777" w:rsidR="007D14D7" w:rsidRPr="006E3FC3" w:rsidRDefault="007D14D7">
      <w:pPr>
        <w:spacing w:line="240" w:lineRule="auto"/>
        <w:rPr>
          <w:rFonts w:ascii="Times New Roman" w:hAnsi="Times New Roman"/>
          <w:b/>
          <w:bCs/>
          <w:szCs w:val="24"/>
        </w:rPr>
      </w:pPr>
      <w:r w:rsidRPr="006E3FC3">
        <w:rPr>
          <w:rFonts w:ascii="Times New Roman" w:hAnsi="Times New Roman"/>
          <w:b/>
          <w:bCs/>
          <w:szCs w:val="24"/>
        </w:rPr>
        <w:br w:type="page"/>
      </w:r>
    </w:p>
    <w:p w14:paraId="5B9DABB4" w14:textId="547208EF" w:rsidR="001210E8" w:rsidRPr="001210E8" w:rsidRDefault="00A80A57" w:rsidP="00A80A57">
      <w:pPr>
        <w:pStyle w:val="ListParagraph"/>
        <w:spacing w:line="48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[Document Text]</w:t>
      </w:r>
      <w:r w:rsidR="008D1931" w:rsidRPr="008D1931">
        <w:rPr>
          <w:rFonts w:ascii="Times New Roman" w:hAnsi="Times New Roman"/>
        </w:rPr>
        <w:t>.</w:t>
      </w:r>
    </w:p>
    <w:p w14:paraId="16DDB8F8" w14:textId="77777777" w:rsidR="00052438" w:rsidRDefault="00052438" w:rsidP="000C2265">
      <w:pPr>
        <w:spacing w:line="480" w:lineRule="exact"/>
        <w:rPr>
          <w:rFonts w:ascii="Times New Roman" w:hAnsi="Times New Roman"/>
        </w:rPr>
      </w:pPr>
    </w:p>
    <w:p w14:paraId="3EB95EB5" w14:textId="6DC4ACCE" w:rsidR="000C2265" w:rsidRDefault="008A6627" w:rsidP="000C2265">
      <w:pPr>
        <w:spacing w:line="480" w:lineRule="exac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[Insert Signature PNG]</w:t>
      </w:r>
    </w:p>
    <w:p w14:paraId="0E346DDF" w14:textId="5B7A2760" w:rsidR="000C2265" w:rsidRPr="006E3FC3" w:rsidRDefault="000C2265" w:rsidP="00783B14">
      <w:pPr>
        <w:spacing w:line="240" w:lineRule="auto"/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szCs w:val="24"/>
        </w:rPr>
        <w:t xml:space="preserve">DATED: </w:t>
      </w:r>
      <w:r w:rsidRPr="006E3FC3">
        <w:rPr>
          <w:rFonts w:ascii="Times New Roman" w:hAnsi="Times New Roman"/>
          <w:szCs w:val="24"/>
        </w:rPr>
        <w:fldChar w:fldCharType="begin"/>
      </w:r>
      <w:r w:rsidRPr="006E3FC3">
        <w:rPr>
          <w:rFonts w:ascii="Times New Roman" w:hAnsi="Times New Roman"/>
          <w:szCs w:val="24"/>
        </w:rPr>
        <w:instrText xml:space="preserve"> DATE \@ "MMMM d, yyyy" </w:instrText>
      </w:r>
      <w:r w:rsidRPr="006E3FC3">
        <w:rPr>
          <w:rFonts w:ascii="Times New Roman" w:hAnsi="Times New Roman"/>
          <w:szCs w:val="24"/>
        </w:rPr>
        <w:fldChar w:fldCharType="separate"/>
      </w:r>
      <w:r w:rsidR="00876414">
        <w:rPr>
          <w:rFonts w:ascii="Times New Roman" w:hAnsi="Times New Roman"/>
          <w:noProof/>
          <w:szCs w:val="24"/>
        </w:rPr>
        <w:t>January 28, 2026</w:t>
      </w:r>
      <w:r w:rsidRPr="006E3FC3">
        <w:rPr>
          <w:rFonts w:ascii="Times New Roman" w:hAnsi="Times New Roman"/>
          <w:szCs w:val="24"/>
        </w:rPr>
        <w:fldChar w:fldCharType="end"/>
      </w:r>
      <w:r w:rsidRPr="006E3FC3">
        <w:rPr>
          <w:rFonts w:ascii="Times New Roman" w:hAnsi="Times New Roman"/>
          <w:szCs w:val="24"/>
        </w:rPr>
        <w:tab/>
      </w:r>
      <w:r w:rsidRPr="006E3FC3">
        <w:rPr>
          <w:rFonts w:ascii="Times New Roman" w:hAnsi="Times New Roman"/>
          <w:szCs w:val="24"/>
        </w:rPr>
        <w:tab/>
      </w:r>
      <w:r w:rsidRPr="006E3FC3">
        <w:rPr>
          <w:rFonts w:ascii="Times New Roman" w:hAnsi="Times New Roman"/>
          <w:szCs w:val="24"/>
        </w:rPr>
        <w:tab/>
      </w:r>
      <w:r w:rsidRPr="006E3FC3">
        <w:rPr>
          <w:rFonts w:ascii="Times New Roman" w:hAnsi="Times New Roman"/>
          <w:szCs w:val="24"/>
        </w:rPr>
        <w:tab/>
        <w:t>By</w:t>
      </w:r>
      <w:r>
        <w:rPr>
          <w:rFonts w:ascii="Times New Roman" w:hAnsi="Times New Roman"/>
          <w:szCs w:val="24"/>
        </w:rPr>
        <w:t xml:space="preserve">: </w:t>
      </w:r>
      <w:r w:rsidR="00783B14">
        <w:rPr>
          <w:rFonts w:ascii="Times New Roman" w:hAnsi="Times New Roman"/>
          <w:szCs w:val="24"/>
        </w:rPr>
        <w:t>_____________________________</w:t>
      </w:r>
    </w:p>
    <w:p w14:paraId="0C67B997" w14:textId="5B75F0F9" w:rsidR="000C2265" w:rsidRPr="006E3FC3" w:rsidRDefault="00A80A57" w:rsidP="00783B14">
      <w:pPr>
        <w:spacing w:line="240" w:lineRule="auto"/>
        <w:ind w:left="4320" w:firstLine="7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[Filing Attorney]</w:t>
      </w:r>
      <w:r w:rsidR="000C2265">
        <w:rPr>
          <w:rFonts w:ascii="Times New Roman" w:hAnsi="Times New Roman"/>
          <w:szCs w:val="24"/>
        </w:rPr>
        <w:t>.</w:t>
      </w:r>
    </w:p>
    <w:p w14:paraId="189CA804" w14:textId="77777777" w:rsidR="008A6627" w:rsidRPr="008A6627" w:rsidRDefault="008A6627" w:rsidP="008A6627">
      <w:pPr>
        <w:spacing w:line="240" w:lineRule="auto"/>
        <w:ind w:left="4320" w:firstLine="720"/>
        <w:rPr>
          <w:rFonts w:ascii="Times New Roman" w:hAnsi="Times New Roman"/>
          <w:szCs w:val="24"/>
        </w:rPr>
      </w:pPr>
      <w:r w:rsidRPr="008A6627">
        <w:rPr>
          <w:rFonts w:ascii="Times New Roman" w:hAnsi="Times New Roman"/>
          <w:szCs w:val="24"/>
        </w:rPr>
        <w:t>Attorneys for [Represented Party Type]</w:t>
      </w:r>
    </w:p>
    <w:p w14:paraId="546F0F7A" w14:textId="4CE66902" w:rsidR="000C2265" w:rsidRPr="000C2265" w:rsidRDefault="008A6627" w:rsidP="008A6627">
      <w:pPr>
        <w:spacing w:line="240" w:lineRule="auto"/>
        <w:ind w:left="4320" w:firstLine="720"/>
        <w:rPr>
          <w:rFonts w:ascii="Times New Roman" w:hAnsi="Times New Roman"/>
        </w:rPr>
      </w:pPr>
      <w:r w:rsidRPr="008A6627">
        <w:rPr>
          <w:rFonts w:ascii="Times New Roman" w:hAnsi="Times New Roman"/>
          <w:szCs w:val="24"/>
        </w:rPr>
        <w:t>[Represented Party Name(s)]</w:t>
      </w:r>
    </w:p>
    <w:p w14:paraId="77A8DC5A" w14:textId="77777777" w:rsidR="000C2265" w:rsidRDefault="000C2265" w:rsidP="00783B14">
      <w:pPr>
        <w:spacing w:line="240" w:lineRule="auto"/>
        <w:rPr>
          <w:rFonts w:ascii="Times New Roman" w:hAnsi="Times New Roman"/>
          <w:szCs w:val="24"/>
        </w:rPr>
      </w:pPr>
    </w:p>
    <w:p w14:paraId="24343182" w14:textId="77777777" w:rsidR="000C2265" w:rsidRDefault="000C2265" w:rsidP="00783B14">
      <w:pPr>
        <w:spacing w:line="240" w:lineRule="auto"/>
        <w:rPr>
          <w:rFonts w:ascii="Times New Roman" w:hAnsi="Times New Roman"/>
          <w:szCs w:val="24"/>
        </w:rPr>
      </w:pPr>
    </w:p>
    <w:p w14:paraId="026FB52E" w14:textId="77777777" w:rsidR="000C2265" w:rsidRDefault="000C2265" w:rsidP="00783B14">
      <w:pPr>
        <w:spacing w:line="240" w:lineRule="auto"/>
        <w:rPr>
          <w:rFonts w:ascii="Times New Roman" w:hAnsi="Times New Roman"/>
          <w:szCs w:val="24"/>
        </w:rPr>
      </w:pPr>
    </w:p>
    <w:p w14:paraId="547C3FD1" w14:textId="77777777" w:rsidR="000C2265" w:rsidRDefault="000C2265" w:rsidP="00783B14">
      <w:pPr>
        <w:spacing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2089F14E" w14:textId="77777777" w:rsidR="008A6627" w:rsidRPr="006E3FC3" w:rsidRDefault="008A6627" w:rsidP="008A6627">
      <w:pPr>
        <w:jc w:val="center"/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b/>
          <w:bCs/>
          <w:szCs w:val="24"/>
          <w:u w:val="single"/>
        </w:rPr>
        <w:lastRenderedPageBreak/>
        <w:t>PROOF OF SERVICE</w:t>
      </w:r>
    </w:p>
    <w:p w14:paraId="66FAF382" w14:textId="4522617E" w:rsidR="008A6627" w:rsidRDefault="008A6627" w:rsidP="008A6627">
      <w:pPr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szCs w:val="24"/>
        </w:rPr>
        <w:tab/>
        <w:t xml:space="preserve">I am a resident of the State of California, over the age of eighteen years, and not a party to the within action. My business address is </w:t>
      </w:r>
      <w:r>
        <w:rPr>
          <w:rFonts w:ascii="Times New Roman" w:hAnsi="Times New Roman"/>
          <w:szCs w:val="24"/>
        </w:rPr>
        <w:t>3055 Wilshire Blvd., Ste. 980</w:t>
      </w:r>
      <w:r w:rsidRPr="006E3FC3">
        <w:rPr>
          <w:rFonts w:ascii="Times New Roman" w:hAnsi="Times New Roman"/>
          <w:szCs w:val="24"/>
        </w:rPr>
        <w:t>, Los Angeles, CA 900</w:t>
      </w:r>
      <w:r>
        <w:rPr>
          <w:rFonts w:ascii="Times New Roman" w:hAnsi="Times New Roman"/>
          <w:szCs w:val="24"/>
        </w:rPr>
        <w:t>12</w:t>
      </w:r>
      <w:r w:rsidRPr="006E3FC3">
        <w:rPr>
          <w:rFonts w:ascii="Times New Roman" w:hAnsi="Times New Roman"/>
          <w:szCs w:val="24"/>
        </w:rPr>
        <w:t xml:space="preserve">. On </w:t>
      </w:r>
      <w:r>
        <w:rPr>
          <w:rFonts w:ascii="Times New Roman" w:hAnsi="Times New Roman"/>
          <w:b/>
          <w:bCs/>
          <w:szCs w:val="24"/>
        </w:rPr>
        <w:t>[Today’s Date]</w:t>
      </w:r>
      <w:r w:rsidRPr="006E3FC3">
        <w:rPr>
          <w:rFonts w:ascii="Times New Roman" w:hAnsi="Times New Roman"/>
          <w:b/>
          <w:szCs w:val="24"/>
        </w:rPr>
        <w:t xml:space="preserve"> </w:t>
      </w:r>
      <w:r w:rsidRPr="006E3FC3">
        <w:rPr>
          <w:rFonts w:ascii="Times New Roman" w:hAnsi="Times New Roman"/>
          <w:szCs w:val="24"/>
        </w:rPr>
        <w:t>I served the below documents on the below parties by the below method(s):</w:t>
      </w:r>
    </w:p>
    <w:p w14:paraId="445CA894" w14:textId="77777777" w:rsidR="008A6627" w:rsidRPr="006E3FC3" w:rsidRDefault="008A6627" w:rsidP="008A6627">
      <w:pPr>
        <w:rPr>
          <w:rFonts w:ascii="Times New Roman" w:hAnsi="Times New Roman"/>
          <w:szCs w:val="24"/>
        </w:rPr>
      </w:pPr>
    </w:p>
    <w:p w14:paraId="328A5F83" w14:textId="77777777" w:rsidR="008A6627" w:rsidRPr="008A6627" w:rsidRDefault="008A6627" w:rsidP="008A6627">
      <w:pPr>
        <w:pStyle w:val="ListParagraph"/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>
        <w:rPr>
          <w:rFonts w:ascii="Times New Roman" w:eastAsia="@MingLiU" w:hAnsi="Times New Roman" w:cs="Times New Roman"/>
          <w:b/>
        </w:rPr>
        <w:t>[Document 1 Title]</w:t>
      </w:r>
    </w:p>
    <w:p w14:paraId="7D4A6948" w14:textId="77777777" w:rsidR="008A6627" w:rsidRPr="008A6627" w:rsidRDefault="008A6627" w:rsidP="008A6627">
      <w:pPr>
        <w:pStyle w:val="ListParagraph"/>
        <w:numPr>
          <w:ilvl w:val="0"/>
          <w:numId w:val="2"/>
        </w:numPr>
        <w:spacing w:line="240" w:lineRule="exact"/>
        <w:rPr>
          <w:rFonts w:ascii="Times New Roman" w:hAnsi="Times New Roman" w:cs="Times New Roman"/>
        </w:rPr>
      </w:pPr>
      <w:r w:rsidRPr="008A6627">
        <w:rPr>
          <w:rFonts w:ascii="Times New Roman" w:eastAsia="@MingLiU" w:hAnsi="Times New Roman"/>
          <w:b/>
        </w:rPr>
        <w:t>[Optional Additional Serving Parties]</w:t>
      </w:r>
    </w:p>
    <w:p w14:paraId="1761B6F7" w14:textId="017EECAD" w:rsidR="008A6627" w:rsidRPr="008A6627" w:rsidRDefault="008A6627" w:rsidP="008A6627">
      <w:pPr>
        <w:pStyle w:val="ListParagraph"/>
        <w:spacing w:line="240" w:lineRule="exact"/>
        <w:rPr>
          <w:rFonts w:ascii="Times New Roman" w:hAnsi="Times New Roman" w:cs="Times New Roman"/>
        </w:rPr>
      </w:pPr>
      <w:r w:rsidRPr="008A6627">
        <w:rPr>
          <w:rFonts w:ascii="Times New Roman" w:eastAsia="@MingLiU" w:hAnsi="Times New Roman"/>
          <w:b/>
        </w:rPr>
        <w:tab/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0"/>
        <w:gridCol w:w="4675"/>
      </w:tblGrid>
      <w:tr w:rsidR="008A6627" w:rsidRPr="006E3FC3" w14:paraId="71CE258A" w14:textId="77777777" w:rsidTr="00A16353">
        <w:tc>
          <w:tcPr>
            <w:tcW w:w="4590" w:type="dxa"/>
          </w:tcPr>
          <w:p w14:paraId="28470E33" w14:textId="4226781E" w:rsidR="008A6627" w:rsidRPr="006E3FC3" w:rsidRDefault="008A6627" w:rsidP="00A16353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1]</w:t>
            </w:r>
          </w:p>
          <w:p w14:paraId="030A6FB4" w14:textId="2E0D32A5" w:rsidR="008A6627" w:rsidRDefault="008A6627" w:rsidP="00A16353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1 Law Firm]</w:t>
            </w:r>
          </w:p>
          <w:p w14:paraId="385790CD" w14:textId="77777777" w:rsidR="008A6627" w:rsidRDefault="008A6627" w:rsidP="00A16353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1 Address]</w:t>
            </w:r>
          </w:p>
          <w:p w14:paraId="426C07F5" w14:textId="59C71B22" w:rsidR="008A6627" w:rsidRPr="006E3FC3" w:rsidRDefault="008A6627" w:rsidP="00A16353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1 Email]</w:t>
            </w:r>
          </w:p>
        </w:tc>
        <w:tc>
          <w:tcPr>
            <w:tcW w:w="4675" w:type="dxa"/>
          </w:tcPr>
          <w:p w14:paraId="28273AFD" w14:textId="2C5B4E7D" w:rsidR="008A6627" w:rsidRDefault="008A6627" w:rsidP="008A6627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 w:rsidRPr="006E3FC3">
              <w:rPr>
                <w:rFonts w:ascii="Times New Roman" w:hAnsi="Times New Roman"/>
                <w:iCs/>
                <w:szCs w:val="24"/>
              </w:rPr>
              <w:t xml:space="preserve">Attorneys for </w:t>
            </w:r>
            <w:r>
              <w:rPr>
                <w:rFonts w:ascii="Times New Roman" w:hAnsi="Times New Roman"/>
                <w:iCs/>
                <w:szCs w:val="24"/>
              </w:rPr>
              <w:t>[Attorney 1 Party Type]</w:t>
            </w:r>
          </w:p>
          <w:p w14:paraId="040EBFB9" w14:textId="0FE6169D" w:rsidR="008A6627" w:rsidRPr="006E3FC3" w:rsidRDefault="008A6627" w:rsidP="008A6627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>
              <w:rPr>
                <w:rFonts w:ascii="Times New Roman" w:hAnsi="Times New Roman"/>
                <w:iCs/>
                <w:szCs w:val="24"/>
              </w:rPr>
              <w:t>[Attorney 1 Party Names]</w:t>
            </w:r>
          </w:p>
          <w:p w14:paraId="137E5D4E" w14:textId="7809B9BB" w:rsidR="008A6627" w:rsidRPr="006E3FC3" w:rsidRDefault="008A6627" w:rsidP="00A16353">
            <w:pPr>
              <w:rPr>
                <w:rFonts w:ascii="Times New Roman" w:hAnsi="Times New Roman"/>
                <w:iCs/>
                <w:szCs w:val="24"/>
              </w:rPr>
            </w:pPr>
          </w:p>
        </w:tc>
      </w:tr>
      <w:tr w:rsidR="008A6627" w:rsidRPr="006E3FC3" w14:paraId="58B3474A" w14:textId="77777777" w:rsidTr="00A16353">
        <w:tc>
          <w:tcPr>
            <w:tcW w:w="4590" w:type="dxa"/>
          </w:tcPr>
          <w:p w14:paraId="428D1CFB" w14:textId="0FB7A5D2" w:rsidR="008A6627" w:rsidRPr="006E3FC3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[Optional Additional Serving Parties] [Attorney 2]</w:t>
            </w:r>
          </w:p>
          <w:p w14:paraId="3A9DACC4" w14:textId="39D3FACF" w:rsidR="008A6627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2 Law Firm]</w:t>
            </w:r>
          </w:p>
          <w:p w14:paraId="4DF99E0A" w14:textId="67D2188E" w:rsidR="008A6627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2 Address]</w:t>
            </w:r>
          </w:p>
          <w:p w14:paraId="39327118" w14:textId="13A7E7A3" w:rsidR="008A6627" w:rsidRPr="006E3FC3" w:rsidRDefault="008A6627" w:rsidP="008A6627">
            <w:pPr>
              <w:spacing w:line="24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2 Email]</w:t>
            </w:r>
          </w:p>
        </w:tc>
        <w:tc>
          <w:tcPr>
            <w:tcW w:w="4675" w:type="dxa"/>
          </w:tcPr>
          <w:p w14:paraId="5F2987A6" w14:textId="645BC6A6" w:rsidR="008A6627" w:rsidRDefault="008A6627" w:rsidP="00A16353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 w:rsidRPr="006E3FC3">
              <w:rPr>
                <w:rFonts w:ascii="Times New Roman" w:hAnsi="Times New Roman"/>
                <w:iCs/>
                <w:szCs w:val="24"/>
              </w:rPr>
              <w:t xml:space="preserve">Attorneys for </w:t>
            </w:r>
            <w:r>
              <w:rPr>
                <w:rFonts w:ascii="Times New Roman" w:hAnsi="Times New Roman"/>
                <w:iCs/>
                <w:szCs w:val="24"/>
              </w:rPr>
              <w:t>[Attorney 2 Party Type]</w:t>
            </w:r>
          </w:p>
          <w:p w14:paraId="5745D4A7" w14:textId="0A8F053F" w:rsidR="008A6627" w:rsidRPr="006E3FC3" w:rsidRDefault="008A6627" w:rsidP="008A6627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>
              <w:rPr>
                <w:rFonts w:ascii="Times New Roman" w:hAnsi="Times New Roman"/>
                <w:iCs/>
                <w:szCs w:val="24"/>
              </w:rPr>
              <w:t>[Attorney 2 Party Names]</w:t>
            </w:r>
          </w:p>
          <w:p w14:paraId="2CFBF358" w14:textId="2B41D5E9" w:rsidR="008A6627" w:rsidRPr="006E3FC3" w:rsidRDefault="008A6627" w:rsidP="00A16353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</w:p>
        </w:tc>
      </w:tr>
      <w:tr w:rsidR="008A6627" w:rsidRPr="006E3FC3" w14:paraId="2D4D9B78" w14:textId="77777777" w:rsidTr="00A16353">
        <w:tc>
          <w:tcPr>
            <w:tcW w:w="4590" w:type="dxa"/>
          </w:tcPr>
          <w:p w14:paraId="496981EC" w14:textId="394D3C42" w:rsidR="008A6627" w:rsidRPr="006E3FC3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3]</w:t>
            </w:r>
          </w:p>
          <w:p w14:paraId="6FAA1F96" w14:textId="19A0A646" w:rsidR="008A6627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3 Law Firm]</w:t>
            </w:r>
          </w:p>
          <w:p w14:paraId="6C8AAA10" w14:textId="5658BBE2" w:rsidR="008A6627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3 Address]</w:t>
            </w:r>
          </w:p>
          <w:p w14:paraId="183C4B2E" w14:textId="3E748D0F" w:rsidR="008A6627" w:rsidRPr="006E3FC3" w:rsidRDefault="008A6627" w:rsidP="008A662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[Attorney 3 Email]</w:t>
            </w:r>
          </w:p>
        </w:tc>
        <w:tc>
          <w:tcPr>
            <w:tcW w:w="4675" w:type="dxa"/>
          </w:tcPr>
          <w:p w14:paraId="1A74BAA7" w14:textId="163B26ED" w:rsidR="008A6627" w:rsidRDefault="008A6627" w:rsidP="008A6627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 w:rsidRPr="006E3FC3">
              <w:rPr>
                <w:rFonts w:ascii="Times New Roman" w:hAnsi="Times New Roman"/>
                <w:iCs/>
                <w:szCs w:val="24"/>
              </w:rPr>
              <w:t xml:space="preserve">Attorneys for </w:t>
            </w:r>
            <w:r>
              <w:rPr>
                <w:rFonts w:ascii="Times New Roman" w:hAnsi="Times New Roman"/>
                <w:iCs/>
                <w:szCs w:val="24"/>
              </w:rPr>
              <w:t>[Attorney 3 Party Type]</w:t>
            </w:r>
          </w:p>
          <w:p w14:paraId="0B2969BE" w14:textId="1C69B46C" w:rsidR="008A6627" w:rsidRPr="006E3FC3" w:rsidRDefault="008A6627" w:rsidP="008A6627">
            <w:pPr>
              <w:spacing w:line="240" w:lineRule="auto"/>
              <w:rPr>
                <w:rFonts w:ascii="Times New Roman" w:hAnsi="Times New Roman"/>
                <w:iCs/>
                <w:szCs w:val="24"/>
              </w:rPr>
            </w:pPr>
            <w:r>
              <w:rPr>
                <w:rFonts w:ascii="Times New Roman" w:hAnsi="Times New Roman"/>
                <w:iCs/>
                <w:szCs w:val="24"/>
              </w:rPr>
              <w:t>[Attorney 3 Party Names]</w:t>
            </w:r>
          </w:p>
          <w:p w14:paraId="58DCE517" w14:textId="08FE2F99" w:rsidR="008A6627" w:rsidRPr="006E3FC3" w:rsidRDefault="008A6627" w:rsidP="00A16353">
            <w:pPr>
              <w:rPr>
                <w:rFonts w:ascii="Times New Roman" w:hAnsi="Times New Roman"/>
                <w:iCs/>
                <w:szCs w:val="24"/>
              </w:rPr>
            </w:pPr>
          </w:p>
        </w:tc>
      </w:tr>
    </w:tbl>
    <w:p w14:paraId="15520497" w14:textId="77777777" w:rsidR="008A6627" w:rsidRPr="006E3FC3" w:rsidRDefault="008A6627" w:rsidP="008A6627">
      <w:pPr>
        <w:ind w:left="720" w:hanging="720"/>
        <w:rPr>
          <w:rFonts w:ascii="Times New Roman" w:hAnsi="Times New Roman"/>
          <w:szCs w:val="24"/>
        </w:rPr>
      </w:pPr>
    </w:p>
    <w:p w14:paraId="0686DEF7" w14:textId="77777777" w:rsidR="008A6627" w:rsidRPr="006E3FC3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1430937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6627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 xml:space="preserve">BY U.S. MAIL: </w:t>
      </w:r>
      <w:r w:rsidR="008A6627" w:rsidRPr="006E3FC3">
        <w:rPr>
          <w:rFonts w:ascii="Times New Roman" w:hAnsi="Times New Roman"/>
          <w:bCs/>
          <w:szCs w:val="24"/>
        </w:rPr>
        <w:t xml:space="preserve">I enclosed said documents in a sealed envelope with postage thereon fully prepaid and placed for collection and mailing on the above date in accordance with ordinary business practices. </w:t>
      </w:r>
      <w:r w:rsidR="008A6627" w:rsidRPr="006E3FC3">
        <w:rPr>
          <w:rFonts w:ascii="Times New Roman" w:hAnsi="Times New Roman"/>
          <w:szCs w:val="24"/>
        </w:rPr>
        <w:t>I am readily familiar with this firm’s practice of collection and processing of correspondence for mailing with the United States Postal Service</w:t>
      </w:r>
      <w:r w:rsidR="008A6627" w:rsidRPr="006E3FC3">
        <w:rPr>
          <w:rFonts w:ascii="Times New Roman" w:hAnsi="Times New Roman"/>
          <w:b/>
          <w:bCs/>
          <w:szCs w:val="24"/>
        </w:rPr>
        <w:t xml:space="preserve">, </w:t>
      </w:r>
      <w:r w:rsidR="008A6627" w:rsidRPr="006E3FC3">
        <w:rPr>
          <w:rFonts w:ascii="Times New Roman" w:hAnsi="Times New Roman"/>
          <w:szCs w:val="24"/>
        </w:rPr>
        <w:t>and that the correspondence shall</w:t>
      </w:r>
      <w:r w:rsidR="008A6627" w:rsidRPr="006E3FC3">
        <w:rPr>
          <w:rFonts w:ascii="Times New Roman" w:hAnsi="Times New Roman"/>
          <w:b/>
          <w:bCs/>
          <w:szCs w:val="24"/>
        </w:rPr>
        <w:t xml:space="preserve"> </w:t>
      </w:r>
      <w:r w:rsidR="008A6627" w:rsidRPr="006E3FC3">
        <w:rPr>
          <w:rFonts w:ascii="Times New Roman" w:hAnsi="Times New Roman"/>
          <w:szCs w:val="24"/>
        </w:rPr>
        <w:t>be deposited with the United States Postal Service the same day in the ordinary course of business pursuant to Cal. Code Civ. Proc. § 1013(a).</w:t>
      </w:r>
    </w:p>
    <w:p w14:paraId="7F244F7E" w14:textId="77777777" w:rsidR="008A6627" w:rsidRPr="006E3FC3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-172883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6627" w:rsidRPr="006E3FC3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 xml:space="preserve">BY EXPRESS MAIL: </w:t>
      </w:r>
      <w:r w:rsidR="008A6627" w:rsidRPr="006E3FC3">
        <w:rPr>
          <w:rFonts w:ascii="Times New Roman" w:hAnsi="Times New Roman"/>
          <w:szCs w:val="24"/>
        </w:rPr>
        <w:t>I caused said document(s) to be deposited in a box or other facility regularly maintained by the express service carrier providing overnight delivery pursuant to Cal. Code Civ. Proc. § 1013(c).</w:t>
      </w:r>
    </w:p>
    <w:p w14:paraId="2F0A8398" w14:textId="77777777" w:rsidR="008A6627" w:rsidRPr="006E3FC3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-443146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6627" w:rsidRPr="006E3FC3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 xml:space="preserve">BY FAX: </w:t>
      </w:r>
      <w:r w:rsidR="008A6627" w:rsidRPr="006E3FC3">
        <w:rPr>
          <w:rFonts w:ascii="Times New Roman" w:hAnsi="Times New Roman"/>
          <w:szCs w:val="24"/>
        </w:rPr>
        <w:t>A copy of said document(s) were also delivered by facsimile transmission to the addressee pursuant to Cal. Code Civ. Proc. § 1013(e).</w:t>
      </w:r>
    </w:p>
    <w:p w14:paraId="41672A92" w14:textId="77777777" w:rsidR="008A6627" w:rsidRPr="006E3FC3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-2103477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6627" w:rsidRPr="006E3FC3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 xml:space="preserve">BY PERSONAL SERVICE: </w:t>
      </w:r>
      <w:r w:rsidR="008A6627" w:rsidRPr="006E3FC3">
        <w:rPr>
          <w:rFonts w:ascii="Times New Roman" w:hAnsi="Times New Roman"/>
          <w:szCs w:val="24"/>
        </w:rPr>
        <w:t>I hand-delivered or caused said document(s) to be hand delivered to the office of the addressee using an attorney service and/or messenger, pursuant to Cal. Code Civ. Proc. § 1011.</w:t>
      </w:r>
    </w:p>
    <w:p w14:paraId="2DD90067" w14:textId="77777777" w:rsidR="008A6627" w:rsidRPr="006E3FC3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-4702888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A6627">
            <w:rPr>
              <w:rFonts w:ascii="MS Gothic" w:eastAsia="MS Gothic" w:hAnsi="MS Gothic" w:hint="eastAsia"/>
              <w:szCs w:val="24"/>
            </w:rPr>
            <w:t>☒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 xml:space="preserve">BY ELECTRONIC MAIL (E-MAIL): </w:t>
      </w:r>
      <w:r w:rsidR="008A6627" w:rsidRPr="006E3FC3">
        <w:rPr>
          <w:rFonts w:ascii="Times New Roman" w:hAnsi="Times New Roman"/>
          <w:szCs w:val="24"/>
        </w:rPr>
        <w:t>I caused said document(s) to be delivered electronically to the addressee(s) identified above with an e-mail address.</w:t>
      </w:r>
    </w:p>
    <w:p w14:paraId="78F12F54" w14:textId="26BD6FF3" w:rsidR="008A6627" w:rsidRDefault="00000000" w:rsidP="008A6627">
      <w:pPr>
        <w:ind w:left="720" w:hanging="720"/>
        <w:rPr>
          <w:rFonts w:ascii="Times New Roman" w:hAnsi="Times New Roman"/>
          <w:szCs w:val="24"/>
        </w:rPr>
      </w:pPr>
      <w:sdt>
        <w:sdtPr>
          <w:rPr>
            <w:rFonts w:ascii="Times New Roman" w:hAnsi="Times New Roman"/>
            <w:szCs w:val="24"/>
          </w:rPr>
          <w:id w:val="7661954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A6627" w:rsidRPr="006E3FC3">
            <w:rPr>
              <w:rFonts w:ascii="Segoe UI Symbol" w:eastAsia="MS Gothic" w:hAnsi="Segoe UI Symbol" w:cs="Segoe UI Symbol"/>
              <w:szCs w:val="24"/>
            </w:rPr>
            <w:t>☒</w:t>
          </w:r>
        </w:sdtContent>
      </w:sdt>
      <w:r w:rsidR="008A6627" w:rsidRPr="006E3FC3">
        <w:rPr>
          <w:rFonts w:ascii="Times New Roman" w:hAnsi="Times New Roman"/>
          <w:szCs w:val="24"/>
        </w:rPr>
        <w:tab/>
      </w:r>
      <w:r w:rsidR="008A6627" w:rsidRPr="006E3FC3">
        <w:rPr>
          <w:rFonts w:ascii="Times New Roman" w:hAnsi="Times New Roman"/>
          <w:b/>
          <w:bCs/>
          <w:szCs w:val="24"/>
        </w:rPr>
        <w:t>STATE &amp;</w:t>
      </w:r>
      <w:r w:rsidR="008A6627" w:rsidRPr="006E3FC3">
        <w:rPr>
          <w:rFonts w:ascii="Times New Roman" w:hAnsi="Times New Roman"/>
          <w:szCs w:val="24"/>
        </w:rPr>
        <w:t xml:space="preserve"> </w:t>
      </w:r>
      <w:r w:rsidR="008A6627" w:rsidRPr="006E3FC3">
        <w:rPr>
          <w:rFonts w:ascii="Times New Roman" w:hAnsi="Times New Roman"/>
          <w:b/>
          <w:bCs/>
          <w:szCs w:val="24"/>
        </w:rPr>
        <w:t xml:space="preserve">FEDERAL DECLARATION: </w:t>
      </w:r>
      <w:r w:rsidR="008A6627" w:rsidRPr="006E3FC3">
        <w:rPr>
          <w:rFonts w:ascii="Times New Roman" w:hAnsi="Times New Roman"/>
          <w:szCs w:val="24"/>
        </w:rPr>
        <w:t xml:space="preserve">I declare that I am employed in the office of a member of the bar of this court, under whose direction the service was made. I declare under penalty of perjury under the law of the State of California that the foregoing is true and correct. Executed on </w:t>
      </w:r>
      <w:r w:rsidR="008A6627" w:rsidRPr="006E3FC3">
        <w:rPr>
          <w:rFonts w:ascii="Times New Roman" w:hAnsi="Times New Roman"/>
          <w:b/>
          <w:bCs/>
          <w:szCs w:val="24"/>
        </w:rPr>
        <w:fldChar w:fldCharType="begin"/>
      </w:r>
      <w:r w:rsidR="008A6627" w:rsidRPr="006E3FC3">
        <w:rPr>
          <w:rFonts w:ascii="Times New Roman" w:hAnsi="Times New Roman"/>
          <w:b/>
          <w:bCs/>
          <w:szCs w:val="24"/>
        </w:rPr>
        <w:instrText xml:space="preserve"> DATE \@ "MMMM d, yyyy" </w:instrText>
      </w:r>
      <w:r w:rsidR="008A6627" w:rsidRPr="006E3FC3">
        <w:rPr>
          <w:rFonts w:ascii="Times New Roman" w:hAnsi="Times New Roman"/>
          <w:b/>
          <w:bCs/>
          <w:szCs w:val="24"/>
        </w:rPr>
        <w:fldChar w:fldCharType="separate"/>
      </w:r>
      <w:r w:rsidR="00876414">
        <w:rPr>
          <w:rFonts w:ascii="Times New Roman" w:hAnsi="Times New Roman"/>
          <w:b/>
          <w:bCs/>
          <w:noProof/>
          <w:szCs w:val="24"/>
        </w:rPr>
        <w:t>January 28, 2026</w:t>
      </w:r>
      <w:r w:rsidR="008A6627" w:rsidRPr="006E3FC3">
        <w:rPr>
          <w:rFonts w:ascii="Times New Roman" w:hAnsi="Times New Roman"/>
          <w:b/>
          <w:bCs/>
          <w:szCs w:val="24"/>
        </w:rPr>
        <w:fldChar w:fldCharType="end"/>
      </w:r>
      <w:r w:rsidR="008A6627" w:rsidRPr="006E3FC3">
        <w:rPr>
          <w:rFonts w:ascii="Times New Roman" w:hAnsi="Times New Roman"/>
          <w:szCs w:val="24"/>
        </w:rPr>
        <w:t xml:space="preserve"> at Los Angeles, California. </w:t>
      </w:r>
    </w:p>
    <w:p w14:paraId="6D9C3C83" w14:textId="1FB70DF2" w:rsidR="008A6627" w:rsidRPr="006E3FC3" w:rsidRDefault="008A6627" w:rsidP="008A6627">
      <w:pPr>
        <w:ind w:left="720" w:hanging="7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57B1A765" w14:textId="213B9896" w:rsidR="008A6627" w:rsidRPr="006E3FC3" w:rsidRDefault="008A6627" w:rsidP="008A6627">
      <w:pPr>
        <w:rPr>
          <w:rFonts w:ascii="Times New Roman" w:hAnsi="Times New Roman"/>
          <w:bCs/>
          <w:i/>
          <w:iCs/>
          <w:szCs w:val="24"/>
        </w:rPr>
      </w:pPr>
      <w:r w:rsidRPr="006E3FC3">
        <w:rPr>
          <w:rFonts w:ascii="Times New Roman" w:hAnsi="Times New Roman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795E8" wp14:editId="392ED17A">
                <wp:simplePos x="0" y="0"/>
                <wp:positionH relativeFrom="column">
                  <wp:posOffset>3172363</wp:posOffset>
                </wp:positionH>
                <wp:positionV relativeFrom="paragraph">
                  <wp:posOffset>168155</wp:posOffset>
                </wp:positionV>
                <wp:extent cx="2053087" cy="0"/>
                <wp:effectExtent l="0" t="0" r="0" b="0"/>
                <wp:wrapNone/>
                <wp:docPr id="6700107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30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401B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8pt,13.25pt" to="41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+FmQEAAIgDAAAOAAAAZHJzL2Uyb0RvYy54bWysU02P0zAQvSPxHyzfadIiYBU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8A6627">
        <w:rPr>
          <w:rFonts w:ascii="Times New Roman" w:hAnsi="Times New Roman"/>
          <w:bCs/>
          <w:i/>
          <w:iCs/>
          <w:szCs w:val="24"/>
        </w:rPr>
        <w:t>/s/</w:t>
      </w:r>
      <w:r>
        <w:rPr>
          <w:rFonts w:ascii="Times New Roman" w:hAnsi="Times New Roman"/>
          <w:bCs/>
          <w:szCs w:val="24"/>
        </w:rPr>
        <w:t xml:space="preserve"> </w:t>
      </w:r>
      <w:r w:rsidRPr="008A6627">
        <w:rPr>
          <w:rFonts w:ascii="Times New Roman" w:hAnsi="Times New Roman"/>
          <w:bCs/>
          <w:i/>
          <w:iCs/>
          <w:szCs w:val="24"/>
        </w:rPr>
        <w:t>[Signer’s Name]</w:t>
      </w:r>
    </w:p>
    <w:p w14:paraId="556FAD86" w14:textId="775934FE" w:rsidR="008A6627" w:rsidRPr="006E3FC3" w:rsidRDefault="008A6627" w:rsidP="008A6627">
      <w:pPr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 w:rsidRPr="006E3FC3">
        <w:rPr>
          <w:rFonts w:ascii="Times New Roman" w:hAnsi="Times New Roman"/>
          <w:bCs/>
          <w:szCs w:val="24"/>
        </w:rPr>
        <w:tab/>
      </w:r>
      <w:r>
        <w:rPr>
          <w:rFonts w:ascii="Times New Roman" w:hAnsi="Times New Roman"/>
          <w:bCs/>
          <w:szCs w:val="24"/>
        </w:rPr>
        <w:tab/>
        <w:t>[Signer]</w:t>
      </w:r>
    </w:p>
    <w:p w14:paraId="3860D3BC" w14:textId="77777777" w:rsidR="008A6627" w:rsidRPr="00F01105" w:rsidRDefault="008A6627" w:rsidP="008A6627">
      <w:pPr>
        <w:spacing w:line="240" w:lineRule="auto"/>
        <w:jc w:val="center"/>
        <w:rPr>
          <w:rFonts w:ascii="Times New Roman" w:hAnsi="Times New Roman"/>
          <w:szCs w:val="24"/>
        </w:rPr>
      </w:pPr>
    </w:p>
    <w:p w14:paraId="06FFB9C7" w14:textId="706BEB2A" w:rsidR="008A1AB3" w:rsidRPr="006E3FC3" w:rsidRDefault="008A1AB3" w:rsidP="008A6627">
      <w:pPr>
        <w:spacing w:line="480" w:lineRule="exact"/>
        <w:rPr>
          <w:rFonts w:ascii="Times New Roman" w:hAnsi="Times New Roman"/>
          <w:szCs w:val="24"/>
        </w:rPr>
      </w:pPr>
      <w:r w:rsidRPr="006E3FC3">
        <w:rPr>
          <w:rFonts w:ascii="Times New Roman" w:hAnsi="Times New Roman"/>
          <w:szCs w:val="24"/>
        </w:rPr>
        <w:tab/>
      </w:r>
      <w:r w:rsidRPr="006E3FC3">
        <w:rPr>
          <w:rFonts w:ascii="Times New Roman" w:hAnsi="Times New Roman"/>
          <w:szCs w:val="24"/>
        </w:rPr>
        <w:tab/>
      </w:r>
    </w:p>
    <w:p w14:paraId="5D3C0475" w14:textId="77777777" w:rsidR="008A1AB3" w:rsidRPr="006E3FC3" w:rsidRDefault="008A1AB3" w:rsidP="008A1AB3">
      <w:pPr>
        <w:spacing w:line="480" w:lineRule="exact"/>
        <w:ind w:firstLine="720"/>
        <w:rPr>
          <w:rFonts w:ascii="Times New Roman" w:hAnsi="Times New Roman"/>
          <w:szCs w:val="24"/>
        </w:rPr>
      </w:pPr>
    </w:p>
    <w:p w14:paraId="70F54DCD" w14:textId="0970B049" w:rsidR="00AF6974" w:rsidRPr="00FD24FE" w:rsidRDefault="00AF6974" w:rsidP="00FD24FE">
      <w:pPr>
        <w:spacing w:line="240" w:lineRule="auto"/>
        <w:rPr>
          <w:rFonts w:ascii="Times New Roman" w:hAnsi="Times New Roman"/>
          <w:b/>
          <w:bCs/>
          <w:szCs w:val="24"/>
          <w:u w:val="single"/>
        </w:rPr>
      </w:pPr>
    </w:p>
    <w:sectPr w:rsidR="00AF6974" w:rsidRPr="00FD24FE" w:rsidSect="00A80A57">
      <w:headerReference w:type="default" r:id="rId12"/>
      <w:footerReference w:type="default" r:id="rId13"/>
      <w:pgSz w:w="12240" w:h="15840" w:code="1"/>
      <w:pgMar w:top="1152" w:right="1440" w:bottom="-1360" w:left="1620" w:header="720" w:footer="41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0C71" w14:textId="77777777" w:rsidR="00797E07" w:rsidRDefault="00797E07">
      <w:pPr>
        <w:spacing w:line="240" w:lineRule="auto"/>
      </w:pPr>
      <w:r>
        <w:separator/>
      </w:r>
    </w:p>
  </w:endnote>
  <w:endnote w:type="continuationSeparator" w:id="0">
    <w:p w14:paraId="7B6F18F6" w14:textId="77777777" w:rsidR="00797E07" w:rsidRDefault="00797E07">
      <w:pPr>
        <w:spacing w:line="240" w:lineRule="auto"/>
      </w:pPr>
      <w:r>
        <w:continuationSeparator/>
      </w:r>
    </w:p>
  </w:endnote>
  <w:endnote w:type="continuationNotice" w:id="1">
    <w:p w14:paraId="39E03522" w14:textId="77777777" w:rsidR="00797E07" w:rsidRDefault="00797E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@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52A01" w14:textId="1415086F" w:rsidR="007A294A" w:rsidRPr="00F207F1" w:rsidRDefault="007A294A" w:rsidP="00A80A57">
    <w:pPr>
      <w:pStyle w:val="Footer"/>
      <w:pBdr>
        <w:bottom w:val="single" w:sz="4" w:space="1" w:color="auto"/>
      </w:pBdr>
      <w:spacing w:line="240" w:lineRule="auto"/>
      <w:jc w:val="center"/>
      <w:rPr>
        <w:rStyle w:val="PageNumber"/>
        <w:rFonts w:ascii="Times New Roman" w:hAnsi="Times New Roman"/>
        <w:b/>
        <w:sz w:val="20"/>
      </w:rPr>
    </w:pPr>
    <w:r w:rsidRPr="00F207F1">
      <w:rPr>
        <w:rStyle w:val="PageNumber"/>
        <w:rFonts w:ascii="Times New Roman" w:hAnsi="Times New Roman"/>
        <w:b/>
        <w:sz w:val="20"/>
      </w:rPr>
      <w:fldChar w:fldCharType="begin"/>
    </w:r>
    <w:r w:rsidRPr="00F207F1">
      <w:rPr>
        <w:rStyle w:val="PageNumber"/>
        <w:rFonts w:ascii="Times New Roman" w:hAnsi="Times New Roman"/>
        <w:b/>
        <w:sz w:val="20"/>
      </w:rPr>
      <w:instrText xml:space="preserve"> PAGE </w:instrText>
    </w:r>
    <w:r w:rsidRPr="00F207F1">
      <w:rPr>
        <w:rStyle w:val="PageNumber"/>
        <w:rFonts w:ascii="Times New Roman" w:hAnsi="Times New Roman"/>
        <w:b/>
        <w:sz w:val="20"/>
      </w:rPr>
      <w:fldChar w:fldCharType="separate"/>
    </w:r>
    <w:r w:rsidRPr="00F207F1">
      <w:rPr>
        <w:rStyle w:val="PageNumber"/>
        <w:rFonts w:ascii="Times New Roman" w:hAnsi="Times New Roman"/>
        <w:b/>
        <w:sz w:val="20"/>
      </w:rPr>
      <w:t>1</w:t>
    </w:r>
    <w:r w:rsidRPr="00F207F1">
      <w:rPr>
        <w:rStyle w:val="PageNumber"/>
        <w:rFonts w:ascii="Times New Roman" w:hAnsi="Times New Roman"/>
        <w:b/>
        <w:sz w:val="20"/>
      </w:rPr>
      <w:fldChar w:fldCharType="end"/>
    </w:r>
  </w:p>
  <w:p w14:paraId="38994A38" w14:textId="6685B12B" w:rsidR="007A294A" w:rsidRPr="00671857" w:rsidRDefault="00A80A57" w:rsidP="00A80A57">
    <w:pPr>
      <w:pStyle w:val="Footer"/>
      <w:spacing w:line="240" w:lineRule="auto"/>
      <w:jc w:val="center"/>
      <w:rPr>
        <w:rStyle w:val="PageNumber"/>
        <w:rFonts w:ascii="Times New Roman" w:hAnsi="Times New Roman"/>
        <w:bCs/>
        <w:sz w:val="20"/>
      </w:rPr>
    </w:pPr>
    <w:r>
      <w:rPr>
        <w:rStyle w:val="PageNumber"/>
        <w:rFonts w:ascii="Times New Roman" w:hAnsi="Times New Roman"/>
        <w:bCs/>
        <w:sz w:val="20"/>
      </w:rPr>
      <w:t>[Document Title]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E729" w14:textId="77777777" w:rsidR="00797E07" w:rsidRDefault="00797E07">
      <w:pPr>
        <w:spacing w:line="240" w:lineRule="auto"/>
      </w:pPr>
      <w:r>
        <w:separator/>
      </w:r>
    </w:p>
  </w:footnote>
  <w:footnote w:type="continuationSeparator" w:id="0">
    <w:p w14:paraId="04A6EB65" w14:textId="77777777" w:rsidR="00797E07" w:rsidRDefault="00797E07">
      <w:pPr>
        <w:spacing w:line="240" w:lineRule="auto"/>
      </w:pPr>
      <w:r>
        <w:continuationSeparator/>
      </w:r>
    </w:p>
  </w:footnote>
  <w:footnote w:type="continuationNotice" w:id="1">
    <w:p w14:paraId="4E563AB9" w14:textId="77777777" w:rsidR="00797E07" w:rsidRDefault="00797E0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86AB" w14:textId="77777777" w:rsidR="007A294A" w:rsidRDefault="007A294A" w:rsidP="004F1D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C442E00" wp14:editId="0EA5AC51">
              <wp:simplePos x="0" y="0"/>
              <wp:positionH relativeFrom="margin">
                <wp:posOffset>-476250</wp:posOffset>
              </wp:positionH>
              <wp:positionV relativeFrom="margin">
                <wp:posOffset>1905</wp:posOffset>
              </wp:positionV>
              <wp:extent cx="314325" cy="8410575"/>
              <wp:effectExtent l="0" t="0" r="9525" b="9525"/>
              <wp:wrapNone/>
              <wp:docPr id="1428562010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841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9F442E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</w:t>
                          </w:r>
                        </w:p>
                        <w:p w14:paraId="7A0789A0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</w:t>
                          </w:r>
                        </w:p>
                        <w:p w14:paraId="0E37B524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3</w:t>
                          </w:r>
                        </w:p>
                        <w:p w14:paraId="0A2CDCDB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4</w:t>
                          </w:r>
                        </w:p>
                        <w:p w14:paraId="76216891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5</w:t>
                          </w:r>
                        </w:p>
                        <w:p w14:paraId="7AB5668D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6</w:t>
                          </w:r>
                        </w:p>
                        <w:p w14:paraId="1C2C345F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7</w:t>
                          </w:r>
                        </w:p>
                        <w:p w14:paraId="66E1F1CF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8</w:t>
                          </w:r>
                        </w:p>
                        <w:p w14:paraId="05066F1D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9</w:t>
                          </w:r>
                        </w:p>
                        <w:p w14:paraId="62E16800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10</w:t>
                          </w:r>
                        </w:p>
                        <w:p w14:paraId="7C5FB83D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11</w:t>
                          </w:r>
                        </w:p>
                        <w:p w14:paraId="7F2C001B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12</w:t>
                          </w:r>
                        </w:p>
                        <w:p w14:paraId="560D0711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13</w:t>
                          </w:r>
                        </w:p>
                        <w:p w14:paraId="4CD4E95F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14</w:t>
                          </w:r>
                        </w:p>
                        <w:p w14:paraId="1F09C552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15</w:t>
                          </w:r>
                        </w:p>
                        <w:p w14:paraId="54E38C2A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16</w:t>
                          </w:r>
                        </w:p>
                        <w:p w14:paraId="38851BFF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17</w:t>
                          </w:r>
                        </w:p>
                        <w:p w14:paraId="658FDF53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18</w:t>
                          </w:r>
                        </w:p>
                        <w:p w14:paraId="5B775D40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19</w:t>
                          </w:r>
                        </w:p>
                        <w:p w14:paraId="0D4141E3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20</w:t>
                          </w:r>
                        </w:p>
                        <w:p w14:paraId="1B894894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21</w:t>
                          </w:r>
                        </w:p>
                        <w:p w14:paraId="7CB2288F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22</w:t>
                          </w:r>
                        </w:p>
                        <w:p w14:paraId="59CAEB23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23</w:t>
                          </w:r>
                        </w:p>
                        <w:p w14:paraId="58AB7AD9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24</w:t>
                          </w:r>
                        </w:p>
                        <w:p w14:paraId="4594CE91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25</w:t>
                          </w:r>
                        </w:p>
                        <w:p w14:paraId="78C5748D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26</w:t>
                          </w:r>
                        </w:p>
                        <w:p w14:paraId="4A154A4C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27</w:t>
                          </w:r>
                        </w:p>
                        <w:p w14:paraId="2DD00FDD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  <w:r w:rsidRPr="00871E46"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  <w:t>28</w:t>
                          </w:r>
                        </w:p>
                        <w:p w14:paraId="21FD6B5A" w14:textId="77777777" w:rsidR="007A294A" w:rsidRPr="00871E46" w:rsidRDefault="007A294A" w:rsidP="004958BC">
                          <w:pPr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442E00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37.5pt;margin-top:.15pt;width:24.75pt;height:662.2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" stroked="f">
              <v:textbox inset="0,0,0,0">
                <w:txbxContent>
                  <w:p w14:paraId="759F442E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</w:t>
                    </w:r>
                  </w:p>
                  <w:p w14:paraId="7A0789A0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</w:t>
                    </w:r>
                  </w:p>
                  <w:p w14:paraId="0E37B524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3</w:t>
                    </w:r>
                  </w:p>
                  <w:p w14:paraId="0A2CDCDB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4</w:t>
                    </w:r>
                  </w:p>
                  <w:p w14:paraId="76216891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5</w:t>
                    </w:r>
                  </w:p>
                  <w:p w14:paraId="7AB5668D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6</w:t>
                    </w:r>
                  </w:p>
                  <w:p w14:paraId="1C2C345F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7</w:t>
                    </w:r>
                  </w:p>
                  <w:p w14:paraId="66E1F1CF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8</w:t>
                    </w:r>
                  </w:p>
                  <w:p w14:paraId="05066F1D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9</w:t>
                    </w:r>
                  </w:p>
                  <w:p w14:paraId="62E16800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10</w:t>
                    </w:r>
                  </w:p>
                  <w:p w14:paraId="7C5FB83D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11</w:t>
                    </w:r>
                  </w:p>
                  <w:p w14:paraId="7F2C001B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12</w:t>
                    </w:r>
                  </w:p>
                  <w:p w14:paraId="560D0711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13</w:t>
                    </w:r>
                  </w:p>
                  <w:p w14:paraId="4CD4E95F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14</w:t>
                    </w:r>
                  </w:p>
                  <w:p w14:paraId="1F09C552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15</w:t>
                    </w:r>
                  </w:p>
                  <w:p w14:paraId="54E38C2A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16</w:t>
                    </w:r>
                  </w:p>
                  <w:p w14:paraId="38851BFF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17</w:t>
                    </w:r>
                  </w:p>
                  <w:p w14:paraId="658FDF53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18</w:t>
                    </w:r>
                  </w:p>
                  <w:p w14:paraId="5B775D40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19</w:t>
                    </w:r>
                  </w:p>
                  <w:p w14:paraId="0D4141E3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20</w:t>
                    </w:r>
                  </w:p>
                  <w:p w14:paraId="1B894894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21</w:t>
                    </w:r>
                  </w:p>
                  <w:p w14:paraId="7CB2288F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22</w:t>
                    </w:r>
                  </w:p>
                  <w:p w14:paraId="59CAEB23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23</w:t>
                    </w:r>
                  </w:p>
                  <w:p w14:paraId="58AB7AD9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24</w:t>
                    </w:r>
                  </w:p>
                  <w:p w14:paraId="4594CE91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25</w:t>
                    </w:r>
                  </w:p>
                  <w:p w14:paraId="78C5748D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26</w:t>
                    </w:r>
                  </w:p>
                  <w:p w14:paraId="4A154A4C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27</w:t>
                    </w:r>
                  </w:p>
                  <w:p w14:paraId="2DD00FDD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  <w:r w:rsidRPr="00871E46">
                      <w:rPr>
                        <w:rFonts w:ascii="Times New Roman" w:hAnsi="Times New Roman"/>
                        <w:bCs/>
                        <w:szCs w:val="24"/>
                      </w:rPr>
                      <w:t>28</w:t>
                    </w:r>
                  </w:p>
                  <w:p w14:paraId="21FD6B5A" w14:textId="77777777" w:rsidR="007A294A" w:rsidRPr="00871E46" w:rsidRDefault="007A294A" w:rsidP="004958BC">
                    <w:pPr>
                      <w:spacing w:line="480" w:lineRule="exact"/>
                      <w:jc w:val="right"/>
                      <w:rPr>
                        <w:rFonts w:ascii="Times New Roman" w:hAnsi="Times New Roman"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04D04BB6" wp14:editId="45F54601">
              <wp:simplePos x="0" y="0"/>
              <wp:positionH relativeFrom="margin">
                <wp:posOffset>5943600</wp:posOffset>
              </wp:positionH>
              <wp:positionV relativeFrom="page">
                <wp:posOffset>0</wp:posOffset>
              </wp:positionV>
              <wp:extent cx="0" cy="10058400"/>
              <wp:effectExtent l="9525" t="9525" r="9525" b="9525"/>
              <wp:wrapNone/>
              <wp:docPr id="657510465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D405BC" id="RightBorder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468pt,0" to="468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"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8B79BD" wp14:editId="1ACA3EA6">
              <wp:simplePos x="0" y="0"/>
              <wp:positionH relativeFrom="margin">
                <wp:posOffset>-91440</wp:posOffset>
              </wp:positionH>
              <wp:positionV relativeFrom="page">
                <wp:posOffset>0</wp:posOffset>
              </wp:positionV>
              <wp:extent cx="0" cy="10058400"/>
              <wp:effectExtent l="13335" t="9525" r="5715" b="9525"/>
              <wp:wrapNone/>
              <wp:docPr id="1060824552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814D9" id="LeftBorder2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-7.2pt,0" to="-7.2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rMJPJNwAAAAJAQAADwAAAAAAAAAAAAAAAAAKBAAAZHJzL2Rvd25yZXYu&#10;eG1sUEsFBgAAAAAEAAQA8wAAABMFAAAAAA==&#10;"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BD22ADD" wp14:editId="28C341D8">
              <wp:simplePos x="0" y="0"/>
              <wp:positionH relativeFrom="margin">
                <wp:posOffset>-45720</wp:posOffset>
              </wp:positionH>
              <wp:positionV relativeFrom="page">
                <wp:posOffset>0</wp:posOffset>
              </wp:positionV>
              <wp:extent cx="0" cy="10058400"/>
              <wp:effectExtent l="11430" t="9525" r="7620" b="9525"/>
              <wp:wrapNone/>
              <wp:docPr id="1311070069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7D44E0" id="LeftBorder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-3.6pt,0" to="-3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">
              <w10:wrap anchorx="margin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947"/>
    <w:multiLevelType w:val="hybridMultilevel"/>
    <w:tmpl w:val="C3AAD690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5A20"/>
    <w:multiLevelType w:val="hybridMultilevel"/>
    <w:tmpl w:val="692C2E6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361C0"/>
    <w:multiLevelType w:val="multilevel"/>
    <w:tmpl w:val="AFA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F6A2A"/>
    <w:multiLevelType w:val="multilevel"/>
    <w:tmpl w:val="400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B5BF9"/>
    <w:multiLevelType w:val="multilevel"/>
    <w:tmpl w:val="362A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31F57"/>
    <w:multiLevelType w:val="multilevel"/>
    <w:tmpl w:val="F992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57A03"/>
    <w:multiLevelType w:val="multilevel"/>
    <w:tmpl w:val="37A0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00B79"/>
    <w:multiLevelType w:val="multilevel"/>
    <w:tmpl w:val="A8C6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20C68"/>
    <w:multiLevelType w:val="hybridMultilevel"/>
    <w:tmpl w:val="2B8E39C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16D08BD"/>
    <w:multiLevelType w:val="multilevel"/>
    <w:tmpl w:val="D26C152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lvlRestart w:val="0"/>
      <w:pStyle w:val="Sub-Heading"/>
      <w:isLgl/>
      <w:lvlText w:val="%2."/>
      <w:lvlJc w:val="left"/>
      <w:pPr>
        <w:tabs>
          <w:tab w:val="num" w:pos="1440"/>
        </w:tabs>
        <w:ind w:left="0" w:firstLine="720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lowerLetter"/>
      <w:pStyle w:val="Paragraph"/>
      <w:isLgl/>
      <w:lvlText w:val="%3."/>
      <w:lvlJc w:val="left"/>
      <w:pPr>
        <w:tabs>
          <w:tab w:val="num" w:pos="2160"/>
        </w:tabs>
        <w:ind w:left="0" w:firstLine="1440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pStyle w:val="Sub-Paragraph"/>
      <w:isLgl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Sub-Sub-Paragraph"/>
      <w:isLgl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hint="default"/>
        <w:b w:val="0"/>
        <w:i w:val="0"/>
        <w:sz w:val="24"/>
        <w:szCs w:val="24"/>
      </w:rPr>
    </w:lvl>
    <w:lvl w:ilvl="5">
      <w:start w:val="1"/>
      <w:numFmt w:val="lowerRoman"/>
      <w:isLgl/>
      <w:lvlText w:val="(%6)"/>
      <w:lvlJc w:val="left"/>
      <w:pPr>
        <w:tabs>
          <w:tab w:val="num" w:pos="4320"/>
        </w:tabs>
        <w:ind w:left="2160" w:firstLine="1440"/>
      </w:pPr>
      <w:rPr>
        <w:rFonts w:ascii="Times New Roman" w:hAnsi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52BF2DEF"/>
    <w:multiLevelType w:val="multilevel"/>
    <w:tmpl w:val="AA88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C7B41"/>
    <w:multiLevelType w:val="multilevel"/>
    <w:tmpl w:val="98F8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E087C"/>
    <w:multiLevelType w:val="hybridMultilevel"/>
    <w:tmpl w:val="14A698B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16767"/>
    <w:multiLevelType w:val="hybridMultilevel"/>
    <w:tmpl w:val="8D36CC92"/>
    <w:lvl w:ilvl="0" w:tplc="AC26D8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F7F06"/>
    <w:multiLevelType w:val="hybridMultilevel"/>
    <w:tmpl w:val="7F8A71C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B1451"/>
    <w:multiLevelType w:val="multilevel"/>
    <w:tmpl w:val="50C4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93153"/>
    <w:multiLevelType w:val="multilevel"/>
    <w:tmpl w:val="E44C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A4342"/>
    <w:multiLevelType w:val="hybridMultilevel"/>
    <w:tmpl w:val="45F06A7A"/>
    <w:lvl w:ilvl="0" w:tplc="8F786B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94686B"/>
    <w:multiLevelType w:val="multilevel"/>
    <w:tmpl w:val="587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F0457"/>
    <w:multiLevelType w:val="multilevel"/>
    <w:tmpl w:val="610E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E257C"/>
    <w:multiLevelType w:val="hybridMultilevel"/>
    <w:tmpl w:val="7F8A71C0"/>
    <w:lvl w:ilvl="0" w:tplc="290C31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60D37"/>
    <w:multiLevelType w:val="multilevel"/>
    <w:tmpl w:val="543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86A84"/>
    <w:multiLevelType w:val="hybridMultilevel"/>
    <w:tmpl w:val="27ECE3E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396174">
    <w:abstractNumId w:val="9"/>
  </w:num>
  <w:num w:numId="2" w16cid:durableId="452138825">
    <w:abstractNumId w:val="13"/>
  </w:num>
  <w:num w:numId="3" w16cid:durableId="2046757943">
    <w:abstractNumId w:val="17"/>
  </w:num>
  <w:num w:numId="4" w16cid:durableId="426659818">
    <w:abstractNumId w:val="20"/>
  </w:num>
  <w:num w:numId="5" w16cid:durableId="858474794">
    <w:abstractNumId w:val="12"/>
  </w:num>
  <w:num w:numId="6" w16cid:durableId="1405640954">
    <w:abstractNumId w:val="14"/>
  </w:num>
  <w:num w:numId="7" w16cid:durableId="588125551">
    <w:abstractNumId w:val="3"/>
  </w:num>
  <w:num w:numId="8" w16cid:durableId="1713995485">
    <w:abstractNumId w:val="18"/>
  </w:num>
  <w:num w:numId="9" w16cid:durableId="2005938741">
    <w:abstractNumId w:val="6"/>
  </w:num>
  <w:num w:numId="10" w16cid:durableId="985083779">
    <w:abstractNumId w:val="2"/>
  </w:num>
  <w:num w:numId="11" w16cid:durableId="1883128643">
    <w:abstractNumId w:val="21"/>
  </w:num>
  <w:num w:numId="12" w16cid:durableId="666059891">
    <w:abstractNumId w:val="5"/>
  </w:num>
  <w:num w:numId="13" w16cid:durableId="552548634">
    <w:abstractNumId w:val="7"/>
  </w:num>
  <w:num w:numId="14" w16cid:durableId="1516571988">
    <w:abstractNumId w:val="1"/>
  </w:num>
  <w:num w:numId="15" w16cid:durableId="490415540">
    <w:abstractNumId w:val="8"/>
  </w:num>
  <w:num w:numId="16" w16cid:durableId="383875375">
    <w:abstractNumId w:val="0"/>
  </w:num>
  <w:num w:numId="17" w16cid:durableId="945429446">
    <w:abstractNumId w:val="11"/>
  </w:num>
  <w:num w:numId="18" w16cid:durableId="638533795">
    <w:abstractNumId w:val="4"/>
  </w:num>
  <w:num w:numId="19" w16cid:durableId="590813873">
    <w:abstractNumId w:val="10"/>
  </w:num>
  <w:num w:numId="20" w16cid:durableId="1346638263">
    <w:abstractNumId w:val="16"/>
  </w:num>
  <w:num w:numId="21" w16cid:durableId="106168389">
    <w:abstractNumId w:val="22"/>
  </w:num>
  <w:num w:numId="22" w16cid:durableId="1062941921">
    <w:abstractNumId w:val="19"/>
  </w:num>
  <w:num w:numId="23" w16cid:durableId="23366845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noExtraLineSpacing/>
    <w:suppressBottomSpacing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dgnword-docGUID" w:val="{E6F9BAC0-4FBD-4C84-B082-7CA1D18F29FD}"/>
    <w:docVar w:name="dgnword-eventsink" w:val="295863192"/>
    <w:docVar w:name="FirmInFtr" w:val="0"/>
    <w:docVar w:name="FirmInSigBlkStyle" w:val="2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-1"/>
    <w:docVar w:name="SignWith" w:val=" "/>
    <w:docVar w:name="SummaryInFtr" w:val="-1"/>
  </w:docVars>
  <w:rsids>
    <w:rsidRoot w:val="00EC505F"/>
    <w:rsid w:val="00000027"/>
    <w:rsid w:val="000017D5"/>
    <w:rsid w:val="00001A18"/>
    <w:rsid w:val="00002555"/>
    <w:rsid w:val="0000328D"/>
    <w:rsid w:val="000035BF"/>
    <w:rsid w:val="00004510"/>
    <w:rsid w:val="00005224"/>
    <w:rsid w:val="00005486"/>
    <w:rsid w:val="000058E5"/>
    <w:rsid w:val="00005DDA"/>
    <w:rsid w:val="000067A5"/>
    <w:rsid w:val="000071C4"/>
    <w:rsid w:val="0000736A"/>
    <w:rsid w:val="00010790"/>
    <w:rsid w:val="00011532"/>
    <w:rsid w:val="00011E95"/>
    <w:rsid w:val="00012349"/>
    <w:rsid w:val="000124E5"/>
    <w:rsid w:val="00012887"/>
    <w:rsid w:val="00012AE3"/>
    <w:rsid w:val="000136FC"/>
    <w:rsid w:val="000143B4"/>
    <w:rsid w:val="000164EA"/>
    <w:rsid w:val="00016B70"/>
    <w:rsid w:val="000202FE"/>
    <w:rsid w:val="00021A8E"/>
    <w:rsid w:val="00022D22"/>
    <w:rsid w:val="000231F2"/>
    <w:rsid w:val="00023703"/>
    <w:rsid w:val="00023954"/>
    <w:rsid w:val="0002450F"/>
    <w:rsid w:val="00024BBE"/>
    <w:rsid w:val="000263F1"/>
    <w:rsid w:val="0002759D"/>
    <w:rsid w:val="0002767C"/>
    <w:rsid w:val="000276A7"/>
    <w:rsid w:val="00027CC3"/>
    <w:rsid w:val="00030AFD"/>
    <w:rsid w:val="000315E1"/>
    <w:rsid w:val="00032BFD"/>
    <w:rsid w:val="0003328B"/>
    <w:rsid w:val="00034388"/>
    <w:rsid w:val="000344F8"/>
    <w:rsid w:val="000360E1"/>
    <w:rsid w:val="00036797"/>
    <w:rsid w:val="00040ABE"/>
    <w:rsid w:val="00040D7F"/>
    <w:rsid w:val="0004100B"/>
    <w:rsid w:val="000425F0"/>
    <w:rsid w:val="00042BBF"/>
    <w:rsid w:val="0004322D"/>
    <w:rsid w:val="00043753"/>
    <w:rsid w:val="0004431B"/>
    <w:rsid w:val="000460AE"/>
    <w:rsid w:val="00046AAF"/>
    <w:rsid w:val="00051605"/>
    <w:rsid w:val="00052438"/>
    <w:rsid w:val="00054B00"/>
    <w:rsid w:val="00054B6A"/>
    <w:rsid w:val="000574D1"/>
    <w:rsid w:val="00061A0E"/>
    <w:rsid w:val="000622FE"/>
    <w:rsid w:val="00062497"/>
    <w:rsid w:val="000627F2"/>
    <w:rsid w:val="000630AE"/>
    <w:rsid w:val="000703AD"/>
    <w:rsid w:val="00070752"/>
    <w:rsid w:val="000714B3"/>
    <w:rsid w:val="00071678"/>
    <w:rsid w:val="000729A3"/>
    <w:rsid w:val="00073891"/>
    <w:rsid w:val="00074403"/>
    <w:rsid w:val="0007492D"/>
    <w:rsid w:val="000754DD"/>
    <w:rsid w:val="00075F03"/>
    <w:rsid w:val="00076AD0"/>
    <w:rsid w:val="00076BD4"/>
    <w:rsid w:val="00077B57"/>
    <w:rsid w:val="00077D70"/>
    <w:rsid w:val="00077EB1"/>
    <w:rsid w:val="00077FF9"/>
    <w:rsid w:val="000804F6"/>
    <w:rsid w:val="00080717"/>
    <w:rsid w:val="00080D9F"/>
    <w:rsid w:val="000821F4"/>
    <w:rsid w:val="00083430"/>
    <w:rsid w:val="00083C2A"/>
    <w:rsid w:val="00083F01"/>
    <w:rsid w:val="00083F4F"/>
    <w:rsid w:val="0008773B"/>
    <w:rsid w:val="0009168A"/>
    <w:rsid w:val="00091CEE"/>
    <w:rsid w:val="0009287B"/>
    <w:rsid w:val="000941CC"/>
    <w:rsid w:val="000950E6"/>
    <w:rsid w:val="00095155"/>
    <w:rsid w:val="0009636B"/>
    <w:rsid w:val="00096A8B"/>
    <w:rsid w:val="0009709A"/>
    <w:rsid w:val="00097190"/>
    <w:rsid w:val="00097F29"/>
    <w:rsid w:val="000A5C34"/>
    <w:rsid w:val="000A6744"/>
    <w:rsid w:val="000A7687"/>
    <w:rsid w:val="000A77EB"/>
    <w:rsid w:val="000B01DB"/>
    <w:rsid w:val="000B0346"/>
    <w:rsid w:val="000B12B5"/>
    <w:rsid w:val="000B3489"/>
    <w:rsid w:val="000B3871"/>
    <w:rsid w:val="000B420F"/>
    <w:rsid w:val="000B549E"/>
    <w:rsid w:val="000B5661"/>
    <w:rsid w:val="000B677B"/>
    <w:rsid w:val="000B6CC7"/>
    <w:rsid w:val="000B7D95"/>
    <w:rsid w:val="000C047E"/>
    <w:rsid w:val="000C1E0B"/>
    <w:rsid w:val="000C2265"/>
    <w:rsid w:val="000C2D0F"/>
    <w:rsid w:val="000C3583"/>
    <w:rsid w:val="000C51C6"/>
    <w:rsid w:val="000C55F9"/>
    <w:rsid w:val="000C69E8"/>
    <w:rsid w:val="000C6D6B"/>
    <w:rsid w:val="000C7185"/>
    <w:rsid w:val="000D0521"/>
    <w:rsid w:val="000D05A8"/>
    <w:rsid w:val="000D0EE1"/>
    <w:rsid w:val="000D13FB"/>
    <w:rsid w:val="000D246E"/>
    <w:rsid w:val="000D2974"/>
    <w:rsid w:val="000D38CA"/>
    <w:rsid w:val="000D51E6"/>
    <w:rsid w:val="000D56D4"/>
    <w:rsid w:val="000D5F5C"/>
    <w:rsid w:val="000D66CD"/>
    <w:rsid w:val="000D6A29"/>
    <w:rsid w:val="000E0EDF"/>
    <w:rsid w:val="000E1390"/>
    <w:rsid w:val="000E2E7B"/>
    <w:rsid w:val="000E2F40"/>
    <w:rsid w:val="000E31B4"/>
    <w:rsid w:val="000E3F27"/>
    <w:rsid w:val="000E3F6B"/>
    <w:rsid w:val="000E5D6A"/>
    <w:rsid w:val="000E5E13"/>
    <w:rsid w:val="000F1345"/>
    <w:rsid w:val="000F2215"/>
    <w:rsid w:val="000F4C47"/>
    <w:rsid w:val="000F539D"/>
    <w:rsid w:val="000F692A"/>
    <w:rsid w:val="000F73E8"/>
    <w:rsid w:val="000F757A"/>
    <w:rsid w:val="000F779B"/>
    <w:rsid w:val="000F7A2A"/>
    <w:rsid w:val="00100890"/>
    <w:rsid w:val="00101892"/>
    <w:rsid w:val="001019E3"/>
    <w:rsid w:val="00102E5B"/>
    <w:rsid w:val="001043A6"/>
    <w:rsid w:val="00105739"/>
    <w:rsid w:val="001062AA"/>
    <w:rsid w:val="00106529"/>
    <w:rsid w:val="00107D9B"/>
    <w:rsid w:val="001113F7"/>
    <w:rsid w:val="001137E4"/>
    <w:rsid w:val="00113CDA"/>
    <w:rsid w:val="00113E11"/>
    <w:rsid w:val="00114619"/>
    <w:rsid w:val="001147F5"/>
    <w:rsid w:val="00114BF6"/>
    <w:rsid w:val="001153D0"/>
    <w:rsid w:val="001206A8"/>
    <w:rsid w:val="001210E8"/>
    <w:rsid w:val="001222E9"/>
    <w:rsid w:val="00122C33"/>
    <w:rsid w:val="001317F0"/>
    <w:rsid w:val="00131F71"/>
    <w:rsid w:val="00132839"/>
    <w:rsid w:val="0013400D"/>
    <w:rsid w:val="00134C3E"/>
    <w:rsid w:val="00134FF8"/>
    <w:rsid w:val="001372E0"/>
    <w:rsid w:val="00137A80"/>
    <w:rsid w:val="00140EC3"/>
    <w:rsid w:val="00141AFC"/>
    <w:rsid w:val="0014332E"/>
    <w:rsid w:val="00144EF2"/>
    <w:rsid w:val="0014607B"/>
    <w:rsid w:val="00146E55"/>
    <w:rsid w:val="00147EDC"/>
    <w:rsid w:val="001501FD"/>
    <w:rsid w:val="00150223"/>
    <w:rsid w:val="00150838"/>
    <w:rsid w:val="00150CF8"/>
    <w:rsid w:val="00152106"/>
    <w:rsid w:val="0015264E"/>
    <w:rsid w:val="00152D10"/>
    <w:rsid w:val="001542B3"/>
    <w:rsid w:val="001543C6"/>
    <w:rsid w:val="001554E3"/>
    <w:rsid w:val="001557E3"/>
    <w:rsid w:val="0015633F"/>
    <w:rsid w:val="001567E0"/>
    <w:rsid w:val="001616DD"/>
    <w:rsid w:val="00161F5B"/>
    <w:rsid w:val="0016251B"/>
    <w:rsid w:val="00162EDD"/>
    <w:rsid w:val="0016387E"/>
    <w:rsid w:val="001640C4"/>
    <w:rsid w:val="0016561F"/>
    <w:rsid w:val="0016653B"/>
    <w:rsid w:val="00166D66"/>
    <w:rsid w:val="001676D8"/>
    <w:rsid w:val="00170F16"/>
    <w:rsid w:val="00171228"/>
    <w:rsid w:val="00172091"/>
    <w:rsid w:val="00172CED"/>
    <w:rsid w:val="0017401E"/>
    <w:rsid w:val="00174934"/>
    <w:rsid w:val="00174CD4"/>
    <w:rsid w:val="00177390"/>
    <w:rsid w:val="00180868"/>
    <w:rsid w:val="00181182"/>
    <w:rsid w:val="0018208F"/>
    <w:rsid w:val="001828C7"/>
    <w:rsid w:val="00184987"/>
    <w:rsid w:val="00185121"/>
    <w:rsid w:val="00185268"/>
    <w:rsid w:val="00185401"/>
    <w:rsid w:val="0018640D"/>
    <w:rsid w:val="001902C4"/>
    <w:rsid w:val="00191448"/>
    <w:rsid w:val="00192643"/>
    <w:rsid w:val="00192940"/>
    <w:rsid w:val="0019393A"/>
    <w:rsid w:val="00193DC9"/>
    <w:rsid w:val="0019496E"/>
    <w:rsid w:val="00194DF8"/>
    <w:rsid w:val="00196F87"/>
    <w:rsid w:val="00197D6A"/>
    <w:rsid w:val="001A008C"/>
    <w:rsid w:val="001A03D8"/>
    <w:rsid w:val="001A0D35"/>
    <w:rsid w:val="001A14A3"/>
    <w:rsid w:val="001A1BFF"/>
    <w:rsid w:val="001A2969"/>
    <w:rsid w:val="001A3C53"/>
    <w:rsid w:val="001A48AC"/>
    <w:rsid w:val="001A58B2"/>
    <w:rsid w:val="001A5A7C"/>
    <w:rsid w:val="001A68E9"/>
    <w:rsid w:val="001A736B"/>
    <w:rsid w:val="001B0AAA"/>
    <w:rsid w:val="001B113B"/>
    <w:rsid w:val="001B1B6E"/>
    <w:rsid w:val="001B1BD3"/>
    <w:rsid w:val="001B412F"/>
    <w:rsid w:val="001B416E"/>
    <w:rsid w:val="001B47B3"/>
    <w:rsid w:val="001B6286"/>
    <w:rsid w:val="001B67AE"/>
    <w:rsid w:val="001B73B2"/>
    <w:rsid w:val="001C0944"/>
    <w:rsid w:val="001C2B3D"/>
    <w:rsid w:val="001C3345"/>
    <w:rsid w:val="001C3E98"/>
    <w:rsid w:val="001C474E"/>
    <w:rsid w:val="001C5199"/>
    <w:rsid w:val="001C5512"/>
    <w:rsid w:val="001C77C0"/>
    <w:rsid w:val="001C7D36"/>
    <w:rsid w:val="001D0E5E"/>
    <w:rsid w:val="001D2062"/>
    <w:rsid w:val="001D26ED"/>
    <w:rsid w:val="001D279C"/>
    <w:rsid w:val="001D38F1"/>
    <w:rsid w:val="001D3A00"/>
    <w:rsid w:val="001D40A8"/>
    <w:rsid w:val="001D471E"/>
    <w:rsid w:val="001D649A"/>
    <w:rsid w:val="001D7068"/>
    <w:rsid w:val="001E01D0"/>
    <w:rsid w:val="001E0CA5"/>
    <w:rsid w:val="001E1B7B"/>
    <w:rsid w:val="001E27B7"/>
    <w:rsid w:val="001E29B8"/>
    <w:rsid w:val="001E2B36"/>
    <w:rsid w:val="001E51E4"/>
    <w:rsid w:val="001E5CE3"/>
    <w:rsid w:val="001E60CB"/>
    <w:rsid w:val="001E6D96"/>
    <w:rsid w:val="001E736E"/>
    <w:rsid w:val="001F0773"/>
    <w:rsid w:val="001F1410"/>
    <w:rsid w:val="001F1C67"/>
    <w:rsid w:val="001F2214"/>
    <w:rsid w:val="001F32FD"/>
    <w:rsid w:val="001F3C33"/>
    <w:rsid w:val="001F538F"/>
    <w:rsid w:val="001F587F"/>
    <w:rsid w:val="001F5C3E"/>
    <w:rsid w:val="001F6D94"/>
    <w:rsid w:val="001F718E"/>
    <w:rsid w:val="001F71E6"/>
    <w:rsid w:val="002008D6"/>
    <w:rsid w:val="00201582"/>
    <w:rsid w:val="002030C7"/>
    <w:rsid w:val="002038ED"/>
    <w:rsid w:val="002038FD"/>
    <w:rsid w:val="00203E81"/>
    <w:rsid w:val="00203F9F"/>
    <w:rsid w:val="002052F6"/>
    <w:rsid w:val="0020702E"/>
    <w:rsid w:val="00207D9D"/>
    <w:rsid w:val="0021012C"/>
    <w:rsid w:val="002101A2"/>
    <w:rsid w:val="00210344"/>
    <w:rsid w:val="00210776"/>
    <w:rsid w:val="00210CDE"/>
    <w:rsid w:val="002116CE"/>
    <w:rsid w:val="00211821"/>
    <w:rsid w:val="00214E5A"/>
    <w:rsid w:val="00216668"/>
    <w:rsid w:val="00220144"/>
    <w:rsid w:val="0022125C"/>
    <w:rsid w:val="00223639"/>
    <w:rsid w:val="00223B8D"/>
    <w:rsid w:val="00226DBB"/>
    <w:rsid w:val="00227D06"/>
    <w:rsid w:val="0023038A"/>
    <w:rsid w:val="002309F7"/>
    <w:rsid w:val="0023279E"/>
    <w:rsid w:val="00232A18"/>
    <w:rsid w:val="00234302"/>
    <w:rsid w:val="00235CEC"/>
    <w:rsid w:val="00237CE0"/>
    <w:rsid w:val="0024004F"/>
    <w:rsid w:val="002404F5"/>
    <w:rsid w:val="00240BD6"/>
    <w:rsid w:val="002441DF"/>
    <w:rsid w:val="002467A1"/>
    <w:rsid w:val="002506F8"/>
    <w:rsid w:val="00250D53"/>
    <w:rsid w:val="0025101C"/>
    <w:rsid w:val="00251EAE"/>
    <w:rsid w:val="00252AB3"/>
    <w:rsid w:val="00253F68"/>
    <w:rsid w:val="002540E0"/>
    <w:rsid w:val="00254294"/>
    <w:rsid w:val="00255D1C"/>
    <w:rsid w:val="002574F9"/>
    <w:rsid w:val="002577EC"/>
    <w:rsid w:val="00257887"/>
    <w:rsid w:val="00260386"/>
    <w:rsid w:val="00261E84"/>
    <w:rsid w:val="00262A17"/>
    <w:rsid w:val="00262E03"/>
    <w:rsid w:val="00263ADB"/>
    <w:rsid w:val="002650B8"/>
    <w:rsid w:val="002657BA"/>
    <w:rsid w:val="002658D5"/>
    <w:rsid w:val="002665A2"/>
    <w:rsid w:val="002668F7"/>
    <w:rsid w:val="00267F38"/>
    <w:rsid w:val="0027154B"/>
    <w:rsid w:val="00271D8D"/>
    <w:rsid w:val="00272363"/>
    <w:rsid w:val="002725EA"/>
    <w:rsid w:val="00273A13"/>
    <w:rsid w:val="00274432"/>
    <w:rsid w:val="00274605"/>
    <w:rsid w:val="0027466E"/>
    <w:rsid w:val="00275522"/>
    <w:rsid w:val="002757AC"/>
    <w:rsid w:val="00275F37"/>
    <w:rsid w:val="00276957"/>
    <w:rsid w:val="00276F4E"/>
    <w:rsid w:val="00277430"/>
    <w:rsid w:val="0028003A"/>
    <w:rsid w:val="00280A12"/>
    <w:rsid w:val="00280A67"/>
    <w:rsid w:val="00280F93"/>
    <w:rsid w:val="00281528"/>
    <w:rsid w:val="0028177F"/>
    <w:rsid w:val="00281AB4"/>
    <w:rsid w:val="00282319"/>
    <w:rsid w:val="00282CDE"/>
    <w:rsid w:val="00282F0A"/>
    <w:rsid w:val="002843BE"/>
    <w:rsid w:val="00294135"/>
    <w:rsid w:val="00294301"/>
    <w:rsid w:val="00294663"/>
    <w:rsid w:val="0029532B"/>
    <w:rsid w:val="002979D5"/>
    <w:rsid w:val="002A0D32"/>
    <w:rsid w:val="002A12FC"/>
    <w:rsid w:val="002A20CE"/>
    <w:rsid w:val="002A2C83"/>
    <w:rsid w:val="002A5555"/>
    <w:rsid w:val="002A5C86"/>
    <w:rsid w:val="002A62C7"/>
    <w:rsid w:val="002A7DAC"/>
    <w:rsid w:val="002B1115"/>
    <w:rsid w:val="002B13EB"/>
    <w:rsid w:val="002B1CB1"/>
    <w:rsid w:val="002B2681"/>
    <w:rsid w:val="002B35B1"/>
    <w:rsid w:val="002B3F0C"/>
    <w:rsid w:val="002B4473"/>
    <w:rsid w:val="002B4E45"/>
    <w:rsid w:val="002B5937"/>
    <w:rsid w:val="002B6A15"/>
    <w:rsid w:val="002B75C5"/>
    <w:rsid w:val="002B7E61"/>
    <w:rsid w:val="002C0B56"/>
    <w:rsid w:val="002C182E"/>
    <w:rsid w:val="002C1C2D"/>
    <w:rsid w:val="002C212C"/>
    <w:rsid w:val="002C25BB"/>
    <w:rsid w:val="002C25C2"/>
    <w:rsid w:val="002C366E"/>
    <w:rsid w:val="002D0CEE"/>
    <w:rsid w:val="002D1CBF"/>
    <w:rsid w:val="002D27A1"/>
    <w:rsid w:val="002D39BD"/>
    <w:rsid w:val="002D3D2C"/>
    <w:rsid w:val="002D4CB8"/>
    <w:rsid w:val="002D543D"/>
    <w:rsid w:val="002D54FC"/>
    <w:rsid w:val="002D7818"/>
    <w:rsid w:val="002E0B5F"/>
    <w:rsid w:val="002E0E3B"/>
    <w:rsid w:val="002E41ED"/>
    <w:rsid w:val="002E4D98"/>
    <w:rsid w:val="002E4E69"/>
    <w:rsid w:val="002E6966"/>
    <w:rsid w:val="002E7D75"/>
    <w:rsid w:val="002E7DD6"/>
    <w:rsid w:val="002F1A20"/>
    <w:rsid w:val="002F1C58"/>
    <w:rsid w:val="002F5E9A"/>
    <w:rsid w:val="002F61FA"/>
    <w:rsid w:val="00301CE7"/>
    <w:rsid w:val="003024F5"/>
    <w:rsid w:val="00302814"/>
    <w:rsid w:val="00302DF5"/>
    <w:rsid w:val="00303FA1"/>
    <w:rsid w:val="00304411"/>
    <w:rsid w:val="0030736F"/>
    <w:rsid w:val="003108D0"/>
    <w:rsid w:val="003123B2"/>
    <w:rsid w:val="0031583A"/>
    <w:rsid w:val="00315AE1"/>
    <w:rsid w:val="003160D9"/>
    <w:rsid w:val="00316332"/>
    <w:rsid w:val="00317CBC"/>
    <w:rsid w:val="00317D14"/>
    <w:rsid w:val="00320014"/>
    <w:rsid w:val="00320854"/>
    <w:rsid w:val="0032103C"/>
    <w:rsid w:val="00325B1D"/>
    <w:rsid w:val="003308A7"/>
    <w:rsid w:val="00330C60"/>
    <w:rsid w:val="00331153"/>
    <w:rsid w:val="003311A5"/>
    <w:rsid w:val="00331A73"/>
    <w:rsid w:val="00331FEF"/>
    <w:rsid w:val="00332171"/>
    <w:rsid w:val="00333AF1"/>
    <w:rsid w:val="00333FEE"/>
    <w:rsid w:val="0033533D"/>
    <w:rsid w:val="00336719"/>
    <w:rsid w:val="00336F9E"/>
    <w:rsid w:val="003371EC"/>
    <w:rsid w:val="00337B73"/>
    <w:rsid w:val="00342F3F"/>
    <w:rsid w:val="00342F7F"/>
    <w:rsid w:val="00342FFA"/>
    <w:rsid w:val="003441BE"/>
    <w:rsid w:val="00351BC7"/>
    <w:rsid w:val="00351E79"/>
    <w:rsid w:val="003531D5"/>
    <w:rsid w:val="00353431"/>
    <w:rsid w:val="00356DD6"/>
    <w:rsid w:val="003570F7"/>
    <w:rsid w:val="0035753E"/>
    <w:rsid w:val="00357953"/>
    <w:rsid w:val="0036096B"/>
    <w:rsid w:val="00361328"/>
    <w:rsid w:val="0036186D"/>
    <w:rsid w:val="00361B30"/>
    <w:rsid w:val="00362DF2"/>
    <w:rsid w:val="003637F6"/>
    <w:rsid w:val="00364A14"/>
    <w:rsid w:val="00365893"/>
    <w:rsid w:val="003660B2"/>
    <w:rsid w:val="003667C8"/>
    <w:rsid w:val="00366B6F"/>
    <w:rsid w:val="00371CA3"/>
    <w:rsid w:val="00372992"/>
    <w:rsid w:val="0037299A"/>
    <w:rsid w:val="00372F0D"/>
    <w:rsid w:val="00373645"/>
    <w:rsid w:val="00373A5B"/>
    <w:rsid w:val="00376924"/>
    <w:rsid w:val="00377668"/>
    <w:rsid w:val="00377FF9"/>
    <w:rsid w:val="003811E0"/>
    <w:rsid w:val="0038154A"/>
    <w:rsid w:val="003818D9"/>
    <w:rsid w:val="00381AE9"/>
    <w:rsid w:val="00381CD8"/>
    <w:rsid w:val="003831D8"/>
    <w:rsid w:val="00384475"/>
    <w:rsid w:val="0038676C"/>
    <w:rsid w:val="003919E5"/>
    <w:rsid w:val="00392459"/>
    <w:rsid w:val="0039457D"/>
    <w:rsid w:val="0039583C"/>
    <w:rsid w:val="00395AA9"/>
    <w:rsid w:val="00395B20"/>
    <w:rsid w:val="00396454"/>
    <w:rsid w:val="00397797"/>
    <w:rsid w:val="003A1C89"/>
    <w:rsid w:val="003A1ED7"/>
    <w:rsid w:val="003A2B2C"/>
    <w:rsid w:val="003A348F"/>
    <w:rsid w:val="003A7AB9"/>
    <w:rsid w:val="003B0746"/>
    <w:rsid w:val="003B24AA"/>
    <w:rsid w:val="003B34F6"/>
    <w:rsid w:val="003B4E22"/>
    <w:rsid w:val="003B65A1"/>
    <w:rsid w:val="003B75D2"/>
    <w:rsid w:val="003C01CC"/>
    <w:rsid w:val="003C07F7"/>
    <w:rsid w:val="003C0B7B"/>
    <w:rsid w:val="003C0DA4"/>
    <w:rsid w:val="003C2072"/>
    <w:rsid w:val="003C3363"/>
    <w:rsid w:val="003C383C"/>
    <w:rsid w:val="003C3DF5"/>
    <w:rsid w:val="003C675E"/>
    <w:rsid w:val="003C7958"/>
    <w:rsid w:val="003D0F8A"/>
    <w:rsid w:val="003D1351"/>
    <w:rsid w:val="003D15B3"/>
    <w:rsid w:val="003D21C0"/>
    <w:rsid w:val="003D2A74"/>
    <w:rsid w:val="003D2C2E"/>
    <w:rsid w:val="003D4C45"/>
    <w:rsid w:val="003D4FB2"/>
    <w:rsid w:val="003D79FC"/>
    <w:rsid w:val="003E04BD"/>
    <w:rsid w:val="003E3B5F"/>
    <w:rsid w:val="003E4C00"/>
    <w:rsid w:val="003E750D"/>
    <w:rsid w:val="003E771B"/>
    <w:rsid w:val="003F04DA"/>
    <w:rsid w:val="003F0544"/>
    <w:rsid w:val="003F1278"/>
    <w:rsid w:val="003F2EA1"/>
    <w:rsid w:val="003F3028"/>
    <w:rsid w:val="003F3B58"/>
    <w:rsid w:val="003F41CF"/>
    <w:rsid w:val="003F5747"/>
    <w:rsid w:val="003F64B3"/>
    <w:rsid w:val="003F6EBD"/>
    <w:rsid w:val="003F75A3"/>
    <w:rsid w:val="0040272B"/>
    <w:rsid w:val="00402A10"/>
    <w:rsid w:val="00404392"/>
    <w:rsid w:val="004057E7"/>
    <w:rsid w:val="00405D09"/>
    <w:rsid w:val="00407569"/>
    <w:rsid w:val="00410127"/>
    <w:rsid w:val="00410E3E"/>
    <w:rsid w:val="004113EB"/>
    <w:rsid w:val="004128DF"/>
    <w:rsid w:val="004133E4"/>
    <w:rsid w:val="00413889"/>
    <w:rsid w:val="004143D0"/>
    <w:rsid w:val="004144F0"/>
    <w:rsid w:val="00414E42"/>
    <w:rsid w:val="00415756"/>
    <w:rsid w:val="00415BEB"/>
    <w:rsid w:val="004205BA"/>
    <w:rsid w:val="00420D86"/>
    <w:rsid w:val="0042143F"/>
    <w:rsid w:val="004218C0"/>
    <w:rsid w:val="00424619"/>
    <w:rsid w:val="00425DEC"/>
    <w:rsid w:val="00425F73"/>
    <w:rsid w:val="00427884"/>
    <w:rsid w:val="00430116"/>
    <w:rsid w:val="004301EC"/>
    <w:rsid w:val="004315D4"/>
    <w:rsid w:val="00431887"/>
    <w:rsid w:val="00433218"/>
    <w:rsid w:val="00433BF1"/>
    <w:rsid w:val="00434966"/>
    <w:rsid w:val="00435958"/>
    <w:rsid w:val="00435EEB"/>
    <w:rsid w:val="004410A8"/>
    <w:rsid w:val="004415FE"/>
    <w:rsid w:val="004420BB"/>
    <w:rsid w:val="004422F0"/>
    <w:rsid w:val="00445CCD"/>
    <w:rsid w:val="00446AB2"/>
    <w:rsid w:val="00450626"/>
    <w:rsid w:val="00450934"/>
    <w:rsid w:val="00450C08"/>
    <w:rsid w:val="004517DC"/>
    <w:rsid w:val="00451EE1"/>
    <w:rsid w:val="004541E8"/>
    <w:rsid w:val="00455457"/>
    <w:rsid w:val="00455CE5"/>
    <w:rsid w:val="00456573"/>
    <w:rsid w:val="00457C71"/>
    <w:rsid w:val="0046077B"/>
    <w:rsid w:val="00460E2A"/>
    <w:rsid w:val="0046235A"/>
    <w:rsid w:val="004644A6"/>
    <w:rsid w:val="00464963"/>
    <w:rsid w:val="004650DD"/>
    <w:rsid w:val="004656CE"/>
    <w:rsid w:val="004662FC"/>
    <w:rsid w:val="00467DC6"/>
    <w:rsid w:val="00471384"/>
    <w:rsid w:val="004715A2"/>
    <w:rsid w:val="00472CC3"/>
    <w:rsid w:val="0047302E"/>
    <w:rsid w:val="0047395B"/>
    <w:rsid w:val="00475345"/>
    <w:rsid w:val="00476010"/>
    <w:rsid w:val="004766AE"/>
    <w:rsid w:val="00477FC6"/>
    <w:rsid w:val="00480142"/>
    <w:rsid w:val="00480B27"/>
    <w:rsid w:val="00481E4B"/>
    <w:rsid w:val="004845D4"/>
    <w:rsid w:val="00484B21"/>
    <w:rsid w:val="00484B8F"/>
    <w:rsid w:val="0048502A"/>
    <w:rsid w:val="00485821"/>
    <w:rsid w:val="00485E71"/>
    <w:rsid w:val="0048618F"/>
    <w:rsid w:val="00487011"/>
    <w:rsid w:val="00487697"/>
    <w:rsid w:val="00490A51"/>
    <w:rsid w:val="00493288"/>
    <w:rsid w:val="00493F23"/>
    <w:rsid w:val="00494128"/>
    <w:rsid w:val="00495451"/>
    <w:rsid w:val="004958BC"/>
    <w:rsid w:val="004967A1"/>
    <w:rsid w:val="004A11BC"/>
    <w:rsid w:val="004A25C7"/>
    <w:rsid w:val="004A419F"/>
    <w:rsid w:val="004A445B"/>
    <w:rsid w:val="004A4F2B"/>
    <w:rsid w:val="004A5667"/>
    <w:rsid w:val="004B0F89"/>
    <w:rsid w:val="004B162D"/>
    <w:rsid w:val="004B17FF"/>
    <w:rsid w:val="004B2C7A"/>
    <w:rsid w:val="004B568F"/>
    <w:rsid w:val="004B591B"/>
    <w:rsid w:val="004B6125"/>
    <w:rsid w:val="004B61BE"/>
    <w:rsid w:val="004C05DE"/>
    <w:rsid w:val="004C1344"/>
    <w:rsid w:val="004C16F0"/>
    <w:rsid w:val="004C2A35"/>
    <w:rsid w:val="004C3D17"/>
    <w:rsid w:val="004C3ED4"/>
    <w:rsid w:val="004C4538"/>
    <w:rsid w:val="004C4DC2"/>
    <w:rsid w:val="004C52A8"/>
    <w:rsid w:val="004C52B7"/>
    <w:rsid w:val="004C596F"/>
    <w:rsid w:val="004C5F02"/>
    <w:rsid w:val="004C6B7F"/>
    <w:rsid w:val="004C7051"/>
    <w:rsid w:val="004C7FF0"/>
    <w:rsid w:val="004D0351"/>
    <w:rsid w:val="004D2C7E"/>
    <w:rsid w:val="004D3246"/>
    <w:rsid w:val="004D3E0C"/>
    <w:rsid w:val="004D3F8C"/>
    <w:rsid w:val="004D4578"/>
    <w:rsid w:val="004D558F"/>
    <w:rsid w:val="004D7249"/>
    <w:rsid w:val="004D7C10"/>
    <w:rsid w:val="004E0441"/>
    <w:rsid w:val="004E13AA"/>
    <w:rsid w:val="004E165E"/>
    <w:rsid w:val="004E273F"/>
    <w:rsid w:val="004E33BD"/>
    <w:rsid w:val="004E4B43"/>
    <w:rsid w:val="004E667E"/>
    <w:rsid w:val="004E70B1"/>
    <w:rsid w:val="004E755F"/>
    <w:rsid w:val="004F09BB"/>
    <w:rsid w:val="004F1A53"/>
    <w:rsid w:val="004F1C78"/>
    <w:rsid w:val="004F1DF8"/>
    <w:rsid w:val="004F1F77"/>
    <w:rsid w:val="004F216A"/>
    <w:rsid w:val="004F2447"/>
    <w:rsid w:val="004F2F03"/>
    <w:rsid w:val="004F3138"/>
    <w:rsid w:val="004F3420"/>
    <w:rsid w:val="004F39ED"/>
    <w:rsid w:val="004F3DC7"/>
    <w:rsid w:val="004F4B69"/>
    <w:rsid w:val="004F5525"/>
    <w:rsid w:val="004F6F09"/>
    <w:rsid w:val="004F700A"/>
    <w:rsid w:val="004F7859"/>
    <w:rsid w:val="004F7B81"/>
    <w:rsid w:val="005000CA"/>
    <w:rsid w:val="00501995"/>
    <w:rsid w:val="00502F83"/>
    <w:rsid w:val="0050323C"/>
    <w:rsid w:val="00503CC5"/>
    <w:rsid w:val="0050602B"/>
    <w:rsid w:val="005067AD"/>
    <w:rsid w:val="00506AEA"/>
    <w:rsid w:val="005079AA"/>
    <w:rsid w:val="005109AA"/>
    <w:rsid w:val="00511A93"/>
    <w:rsid w:val="00512C8C"/>
    <w:rsid w:val="00512E85"/>
    <w:rsid w:val="005133A4"/>
    <w:rsid w:val="00513923"/>
    <w:rsid w:val="00513A0A"/>
    <w:rsid w:val="00514A6D"/>
    <w:rsid w:val="00516052"/>
    <w:rsid w:val="0051641F"/>
    <w:rsid w:val="00516AAC"/>
    <w:rsid w:val="005176D0"/>
    <w:rsid w:val="00522F6E"/>
    <w:rsid w:val="005234FD"/>
    <w:rsid w:val="0052512F"/>
    <w:rsid w:val="00525D28"/>
    <w:rsid w:val="00525F68"/>
    <w:rsid w:val="005267A5"/>
    <w:rsid w:val="005270F3"/>
    <w:rsid w:val="00527672"/>
    <w:rsid w:val="00527693"/>
    <w:rsid w:val="00530AAE"/>
    <w:rsid w:val="00530D9A"/>
    <w:rsid w:val="00530FAA"/>
    <w:rsid w:val="00531B4D"/>
    <w:rsid w:val="005354E6"/>
    <w:rsid w:val="00535B03"/>
    <w:rsid w:val="00535B9B"/>
    <w:rsid w:val="00535F91"/>
    <w:rsid w:val="0054040A"/>
    <w:rsid w:val="00540FD3"/>
    <w:rsid w:val="00541ADB"/>
    <w:rsid w:val="00541D47"/>
    <w:rsid w:val="00542726"/>
    <w:rsid w:val="005433FC"/>
    <w:rsid w:val="0054539E"/>
    <w:rsid w:val="00545EEE"/>
    <w:rsid w:val="005462DC"/>
    <w:rsid w:val="0054721D"/>
    <w:rsid w:val="0055221A"/>
    <w:rsid w:val="0055345E"/>
    <w:rsid w:val="005559AC"/>
    <w:rsid w:val="0055658E"/>
    <w:rsid w:val="00556DFB"/>
    <w:rsid w:val="00556E83"/>
    <w:rsid w:val="00557AA2"/>
    <w:rsid w:val="00557CD0"/>
    <w:rsid w:val="00560F9E"/>
    <w:rsid w:val="005618E7"/>
    <w:rsid w:val="00561A1E"/>
    <w:rsid w:val="00565348"/>
    <w:rsid w:val="005655D8"/>
    <w:rsid w:val="00565F3C"/>
    <w:rsid w:val="0056680A"/>
    <w:rsid w:val="00566D9F"/>
    <w:rsid w:val="00567D65"/>
    <w:rsid w:val="005709FF"/>
    <w:rsid w:val="00571537"/>
    <w:rsid w:val="00572672"/>
    <w:rsid w:val="005726A7"/>
    <w:rsid w:val="00572F13"/>
    <w:rsid w:val="005737B9"/>
    <w:rsid w:val="00574B33"/>
    <w:rsid w:val="00574F80"/>
    <w:rsid w:val="00576313"/>
    <w:rsid w:val="005769D7"/>
    <w:rsid w:val="00576DB0"/>
    <w:rsid w:val="00577134"/>
    <w:rsid w:val="005775C7"/>
    <w:rsid w:val="00577A36"/>
    <w:rsid w:val="00577D4A"/>
    <w:rsid w:val="005807C7"/>
    <w:rsid w:val="00580F21"/>
    <w:rsid w:val="005828A3"/>
    <w:rsid w:val="00582923"/>
    <w:rsid w:val="0058308F"/>
    <w:rsid w:val="00584901"/>
    <w:rsid w:val="00586483"/>
    <w:rsid w:val="00591549"/>
    <w:rsid w:val="005915A3"/>
    <w:rsid w:val="00593576"/>
    <w:rsid w:val="00593BD8"/>
    <w:rsid w:val="0059424A"/>
    <w:rsid w:val="00594411"/>
    <w:rsid w:val="005944A8"/>
    <w:rsid w:val="00594BFA"/>
    <w:rsid w:val="00594EF7"/>
    <w:rsid w:val="00595AA8"/>
    <w:rsid w:val="00597623"/>
    <w:rsid w:val="005976B3"/>
    <w:rsid w:val="005A0849"/>
    <w:rsid w:val="005A165E"/>
    <w:rsid w:val="005A1A17"/>
    <w:rsid w:val="005A2ED1"/>
    <w:rsid w:val="005A39C4"/>
    <w:rsid w:val="005A5C9D"/>
    <w:rsid w:val="005A72ED"/>
    <w:rsid w:val="005A7FFC"/>
    <w:rsid w:val="005B11EE"/>
    <w:rsid w:val="005B1AC7"/>
    <w:rsid w:val="005B7130"/>
    <w:rsid w:val="005B7623"/>
    <w:rsid w:val="005C0265"/>
    <w:rsid w:val="005C14EA"/>
    <w:rsid w:val="005C20C4"/>
    <w:rsid w:val="005C21E7"/>
    <w:rsid w:val="005C3B46"/>
    <w:rsid w:val="005C3DA1"/>
    <w:rsid w:val="005C4054"/>
    <w:rsid w:val="005C424B"/>
    <w:rsid w:val="005C44BF"/>
    <w:rsid w:val="005C52BA"/>
    <w:rsid w:val="005C5A46"/>
    <w:rsid w:val="005C6713"/>
    <w:rsid w:val="005C6818"/>
    <w:rsid w:val="005D01D9"/>
    <w:rsid w:val="005D0DF6"/>
    <w:rsid w:val="005D1142"/>
    <w:rsid w:val="005D1698"/>
    <w:rsid w:val="005D1918"/>
    <w:rsid w:val="005D1B6F"/>
    <w:rsid w:val="005D28BC"/>
    <w:rsid w:val="005D2DE9"/>
    <w:rsid w:val="005D2FA1"/>
    <w:rsid w:val="005D3C47"/>
    <w:rsid w:val="005D445B"/>
    <w:rsid w:val="005D51E6"/>
    <w:rsid w:val="005E0A33"/>
    <w:rsid w:val="005E143B"/>
    <w:rsid w:val="005E14BA"/>
    <w:rsid w:val="005E2155"/>
    <w:rsid w:val="005E2A36"/>
    <w:rsid w:val="005E2DE0"/>
    <w:rsid w:val="005E40D3"/>
    <w:rsid w:val="005E4C5A"/>
    <w:rsid w:val="005E5737"/>
    <w:rsid w:val="005E59EC"/>
    <w:rsid w:val="005E5D2A"/>
    <w:rsid w:val="005E63F6"/>
    <w:rsid w:val="005E6D6E"/>
    <w:rsid w:val="005E7315"/>
    <w:rsid w:val="005F251C"/>
    <w:rsid w:val="005F469B"/>
    <w:rsid w:val="005F4AF7"/>
    <w:rsid w:val="005F4B1C"/>
    <w:rsid w:val="005F4E0C"/>
    <w:rsid w:val="005F508C"/>
    <w:rsid w:val="005F77CB"/>
    <w:rsid w:val="005F7B33"/>
    <w:rsid w:val="005F7F9F"/>
    <w:rsid w:val="006002BA"/>
    <w:rsid w:val="0060067B"/>
    <w:rsid w:val="00601289"/>
    <w:rsid w:val="00601378"/>
    <w:rsid w:val="0060248F"/>
    <w:rsid w:val="00604EAE"/>
    <w:rsid w:val="00607361"/>
    <w:rsid w:val="00607388"/>
    <w:rsid w:val="00610E7F"/>
    <w:rsid w:val="00611662"/>
    <w:rsid w:val="00612425"/>
    <w:rsid w:val="00612D67"/>
    <w:rsid w:val="006138FA"/>
    <w:rsid w:val="006151C2"/>
    <w:rsid w:val="00615215"/>
    <w:rsid w:val="00615DDF"/>
    <w:rsid w:val="00616D78"/>
    <w:rsid w:val="00616FF7"/>
    <w:rsid w:val="00622A80"/>
    <w:rsid w:val="0062313D"/>
    <w:rsid w:val="006234F3"/>
    <w:rsid w:val="00624127"/>
    <w:rsid w:val="00624A46"/>
    <w:rsid w:val="00626D9B"/>
    <w:rsid w:val="00626E8D"/>
    <w:rsid w:val="0062711C"/>
    <w:rsid w:val="0063105A"/>
    <w:rsid w:val="00631457"/>
    <w:rsid w:val="00631703"/>
    <w:rsid w:val="006323F0"/>
    <w:rsid w:val="0063281C"/>
    <w:rsid w:val="006334A1"/>
    <w:rsid w:val="0063386C"/>
    <w:rsid w:val="00634246"/>
    <w:rsid w:val="00634580"/>
    <w:rsid w:val="00634CE5"/>
    <w:rsid w:val="00636155"/>
    <w:rsid w:val="006371D7"/>
    <w:rsid w:val="0063787E"/>
    <w:rsid w:val="00637E6E"/>
    <w:rsid w:val="006400EC"/>
    <w:rsid w:val="00642174"/>
    <w:rsid w:val="00642947"/>
    <w:rsid w:val="00642F40"/>
    <w:rsid w:val="006435BC"/>
    <w:rsid w:val="00644D34"/>
    <w:rsid w:val="00644DB0"/>
    <w:rsid w:val="00646501"/>
    <w:rsid w:val="00646718"/>
    <w:rsid w:val="0064709C"/>
    <w:rsid w:val="00647DD9"/>
    <w:rsid w:val="00652531"/>
    <w:rsid w:val="006525EC"/>
    <w:rsid w:val="00652A3C"/>
    <w:rsid w:val="006567CB"/>
    <w:rsid w:val="00657E36"/>
    <w:rsid w:val="0066077F"/>
    <w:rsid w:val="00662F7F"/>
    <w:rsid w:val="00663131"/>
    <w:rsid w:val="00664AAA"/>
    <w:rsid w:val="00666116"/>
    <w:rsid w:val="00667AC8"/>
    <w:rsid w:val="00671857"/>
    <w:rsid w:val="00672A65"/>
    <w:rsid w:val="006732D0"/>
    <w:rsid w:val="006736A4"/>
    <w:rsid w:val="0067497D"/>
    <w:rsid w:val="00674A37"/>
    <w:rsid w:val="00674D3D"/>
    <w:rsid w:val="006750C3"/>
    <w:rsid w:val="006751F4"/>
    <w:rsid w:val="006763BD"/>
    <w:rsid w:val="0067679D"/>
    <w:rsid w:val="006807A9"/>
    <w:rsid w:val="006822F0"/>
    <w:rsid w:val="0068296F"/>
    <w:rsid w:val="00682E69"/>
    <w:rsid w:val="0068366C"/>
    <w:rsid w:val="006845C2"/>
    <w:rsid w:val="00684EA8"/>
    <w:rsid w:val="00686B47"/>
    <w:rsid w:val="00690ECB"/>
    <w:rsid w:val="0069120E"/>
    <w:rsid w:val="00691433"/>
    <w:rsid w:val="00691A2E"/>
    <w:rsid w:val="00692512"/>
    <w:rsid w:val="00692E35"/>
    <w:rsid w:val="00693272"/>
    <w:rsid w:val="006939CA"/>
    <w:rsid w:val="00695F4E"/>
    <w:rsid w:val="006973ED"/>
    <w:rsid w:val="00697BD3"/>
    <w:rsid w:val="006A12CA"/>
    <w:rsid w:val="006A19AD"/>
    <w:rsid w:val="006A1E30"/>
    <w:rsid w:val="006A239C"/>
    <w:rsid w:val="006A277D"/>
    <w:rsid w:val="006A5CF0"/>
    <w:rsid w:val="006A6635"/>
    <w:rsid w:val="006A7A06"/>
    <w:rsid w:val="006B2780"/>
    <w:rsid w:val="006B2A5E"/>
    <w:rsid w:val="006B32B5"/>
    <w:rsid w:val="006B4C59"/>
    <w:rsid w:val="006B5492"/>
    <w:rsid w:val="006B6170"/>
    <w:rsid w:val="006C1208"/>
    <w:rsid w:val="006C307F"/>
    <w:rsid w:val="006C39D3"/>
    <w:rsid w:val="006C4CD9"/>
    <w:rsid w:val="006C5C7E"/>
    <w:rsid w:val="006C70FC"/>
    <w:rsid w:val="006C7693"/>
    <w:rsid w:val="006C773D"/>
    <w:rsid w:val="006C795A"/>
    <w:rsid w:val="006D14DD"/>
    <w:rsid w:val="006D2225"/>
    <w:rsid w:val="006D48C5"/>
    <w:rsid w:val="006D4F19"/>
    <w:rsid w:val="006D512E"/>
    <w:rsid w:val="006E2D52"/>
    <w:rsid w:val="006E30BF"/>
    <w:rsid w:val="006E3FC3"/>
    <w:rsid w:val="006E4C93"/>
    <w:rsid w:val="006E648A"/>
    <w:rsid w:val="006F25AE"/>
    <w:rsid w:val="006F4D8A"/>
    <w:rsid w:val="006F5B87"/>
    <w:rsid w:val="006F7640"/>
    <w:rsid w:val="00700048"/>
    <w:rsid w:val="00701A89"/>
    <w:rsid w:val="0070249F"/>
    <w:rsid w:val="007027D6"/>
    <w:rsid w:val="007048A6"/>
    <w:rsid w:val="00704934"/>
    <w:rsid w:val="00704DB2"/>
    <w:rsid w:val="00705D0C"/>
    <w:rsid w:val="007078CA"/>
    <w:rsid w:val="00707B0C"/>
    <w:rsid w:val="0071006D"/>
    <w:rsid w:val="00710815"/>
    <w:rsid w:val="00710821"/>
    <w:rsid w:val="00710C95"/>
    <w:rsid w:val="00712798"/>
    <w:rsid w:val="00713005"/>
    <w:rsid w:val="007130A4"/>
    <w:rsid w:val="00713C67"/>
    <w:rsid w:val="00714C2A"/>
    <w:rsid w:val="0071564F"/>
    <w:rsid w:val="00716128"/>
    <w:rsid w:val="007161BC"/>
    <w:rsid w:val="007172FD"/>
    <w:rsid w:val="007210C5"/>
    <w:rsid w:val="00721C8A"/>
    <w:rsid w:val="00722CC5"/>
    <w:rsid w:val="00722D9F"/>
    <w:rsid w:val="00723656"/>
    <w:rsid w:val="00723A93"/>
    <w:rsid w:val="007251FE"/>
    <w:rsid w:val="00725438"/>
    <w:rsid w:val="00725B83"/>
    <w:rsid w:val="00726C2E"/>
    <w:rsid w:val="007301DA"/>
    <w:rsid w:val="007317A3"/>
    <w:rsid w:val="00732F49"/>
    <w:rsid w:val="00734675"/>
    <w:rsid w:val="0073510D"/>
    <w:rsid w:val="0073647F"/>
    <w:rsid w:val="007408FE"/>
    <w:rsid w:val="00742774"/>
    <w:rsid w:val="00742F24"/>
    <w:rsid w:val="007449A8"/>
    <w:rsid w:val="00746C47"/>
    <w:rsid w:val="0074794C"/>
    <w:rsid w:val="00750B17"/>
    <w:rsid w:val="00751EA5"/>
    <w:rsid w:val="00753BE4"/>
    <w:rsid w:val="00753F87"/>
    <w:rsid w:val="00754757"/>
    <w:rsid w:val="00755EE0"/>
    <w:rsid w:val="007567F0"/>
    <w:rsid w:val="00756F1C"/>
    <w:rsid w:val="00757CC7"/>
    <w:rsid w:val="007601F7"/>
    <w:rsid w:val="007609EF"/>
    <w:rsid w:val="00760F7B"/>
    <w:rsid w:val="00761AA6"/>
    <w:rsid w:val="007622B8"/>
    <w:rsid w:val="00763F6D"/>
    <w:rsid w:val="007651E2"/>
    <w:rsid w:val="00765E5E"/>
    <w:rsid w:val="00766299"/>
    <w:rsid w:val="00770111"/>
    <w:rsid w:val="007703D8"/>
    <w:rsid w:val="007705EE"/>
    <w:rsid w:val="00771237"/>
    <w:rsid w:val="00771ADF"/>
    <w:rsid w:val="00771CE3"/>
    <w:rsid w:val="00772A39"/>
    <w:rsid w:val="007760B1"/>
    <w:rsid w:val="00777CA4"/>
    <w:rsid w:val="007803FF"/>
    <w:rsid w:val="00781ADC"/>
    <w:rsid w:val="0078248F"/>
    <w:rsid w:val="00782AB6"/>
    <w:rsid w:val="00783B14"/>
    <w:rsid w:val="00783D5E"/>
    <w:rsid w:val="0078537D"/>
    <w:rsid w:val="007868BA"/>
    <w:rsid w:val="00787127"/>
    <w:rsid w:val="007912F9"/>
    <w:rsid w:val="0079185B"/>
    <w:rsid w:val="00792C24"/>
    <w:rsid w:val="0079477B"/>
    <w:rsid w:val="0079579C"/>
    <w:rsid w:val="00795B7B"/>
    <w:rsid w:val="00797766"/>
    <w:rsid w:val="00797E07"/>
    <w:rsid w:val="007A017E"/>
    <w:rsid w:val="007A1953"/>
    <w:rsid w:val="007A1AD7"/>
    <w:rsid w:val="007A2246"/>
    <w:rsid w:val="007A294A"/>
    <w:rsid w:val="007A296E"/>
    <w:rsid w:val="007A378A"/>
    <w:rsid w:val="007A4E62"/>
    <w:rsid w:val="007A5DE2"/>
    <w:rsid w:val="007A6493"/>
    <w:rsid w:val="007A6520"/>
    <w:rsid w:val="007B0AAD"/>
    <w:rsid w:val="007B2199"/>
    <w:rsid w:val="007B21C9"/>
    <w:rsid w:val="007B475F"/>
    <w:rsid w:val="007B4EFB"/>
    <w:rsid w:val="007B7905"/>
    <w:rsid w:val="007B7CC7"/>
    <w:rsid w:val="007C23C8"/>
    <w:rsid w:val="007C2A45"/>
    <w:rsid w:val="007C3715"/>
    <w:rsid w:val="007C391F"/>
    <w:rsid w:val="007C3EC6"/>
    <w:rsid w:val="007C4EFD"/>
    <w:rsid w:val="007C56CE"/>
    <w:rsid w:val="007C799D"/>
    <w:rsid w:val="007D028A"/>
    <w:rsid w:val="007D11CC"/>
    <w:rsid w:val="007D14D7"/>
    <w:rsid w:val="007D1CDD"/>
    <w:rsid w:val="007D3883"/>
    <w:rsid w:val="007D39B3"/>
    <w:rsid w:val="007D7807"/>
    <w:rsid w:val="007E1209"/>
    <w:rsid w:val="007E2016"/>
    <w:rsid w:val="007E30C9"/>
    <w:rsid w:val="007E3255"/>
    <w:rsid w:val="007E3ADB"/>
    <w:rsid w:val="007E522C"/>
    <w:rsid w:val="007E545F"/>
    <w:rsid w:val="007E6EC1"/>
    <w:rsid w:val="007F18EA"/>
    <w:rsid w:val="007F4423"/>
    <w:rsid w:val="007F4A96"/>
    <w:rsid w:val="007F51B3"/>
    <w:rsid w:val="007F5D38"/>
    <w:rsid w:val="007F648D"/>
    <w:rsid w:val="007F78D6"/>
    <w:rsid w:val="008009B7"/>
    <w:rsid w:val="0080147E"/>
    <w:rsid w:val="0080283B"/>
    <w:rsid w:val="00804FFB"/>
    <w:rsid w:val="008053D4"/>
    <w:rsid w:val="0080696D"/>
    <w:rsid w:val="00806A43"/>
    <w:rsid w:val="0080707A"/>
    <w:rsid w:val="00810723"/>
    <w:rsid w:val="008117FE"/>
    <w:rsid w:val="00812179"/>
    <w:rsid w:val="008136E9"/>
    <w:rsid w:val="00813E0E"/>
    <w:rsid w:val="008176E7"/>
    <w:rsid w:val="00820DA6"/>
    <w:rsid w:val="008226DB"/>
    <w:rsid w:val="00822DDE"/>
    <w:rsid w:val="008246A0"/>
    <w:rsid w:val="008247C0"/>
    <w:rsid w:val="008247F7"/>
    <w:rsid w:val="00825BC3"/>
    <w:rsid w:val="008271B4"/>
    <w:rsid w:val="00827B8B"/>
    <w:rsid w:val="0083013D"/>
    <w:rsid w:val="008306D7"/>
    <w:rsid w:val="0083081C"/>
    <w:rsid w:val="008308F6"/>
    <w:rsid w:val="00832667"/>
    <w:rsid w:val="00833455"/>
    <w:rsid w:val="00833533"/>
    <w:rsid w:val="00833776"/>
    <w:rsid w:val="0083480B"/>
    <w:rsid w:val="008348C2"/>
    <w:rsid w:val="00835001"/>
    <w:rsid w:val="008350B2"/>
    <w:rsid w:val="00835DAC"/>
    <w:rsid w:val="0083689A"/>
    <w:rsid w:val="00836935"/>
    <w:rsid w:val="00836DB8"/>
    <w:rsid w:val="00841B8F"/>
    <w:rsid w:val="00842627"/>
    <w:rsid w:val="008431DE"/>
    <w:rsid w:val="008436E1"/>
    <w:rsid w:val="00844ABA"/>
    <w:rsid w:val="00844F0A"/>
    <w:rsid w:val="00845712"/>
    <w:rsid w:val="00845F96"/>
    <w:rsid w:val="00847616"/>
    <w:rsid w:val="00847D07"/>
    <w:rsid w:val="00850A10"/>
    <w:rsid w:val="008517D3"/>
    <w:rsid w:val="00853DFD"/>
    <w:rsid w:val="008549B8"/>
    <w:rsid w:val="008549E3"/>
    <w:rsid w:val="00855F5A"/>
    <w:rsid w:val="00860A10"/>
    <w:rsid w:val="00860AE2"/>
    <w:rsid w:val="00861A83"/>
    <w:rsid w:val="00862126"/>
    <w:rsid w:val="00863657"/>
    <w:rsid w:val="00863AC5"/>
    <w:rsid w:val="00863C28"/>
    <w:rsid w:val="00864819"/>
    <w:rsid w:val="008651BB"/>
    <w:rsid w:val="008654CE"/>
    <w:rsid w:val="00865CB6"/>
    <w:rsid w:val="00865CBA"/>
    <w:rsid w:val="008671B8"/>
    <w:rsid w:val="00867DD7"/>
    <w:rsid w:val="00870254"/>
    <w:rsid w:val="00871F23"/>
    <w:rsid w:val="008720C9"/>
    <w:rsid w:val="008726E2"/>
    <w:rsid w:val="00873772"/>
    <w:rsid w:val="00874E43"/>
    <w:rsid w:val="00875466"/>
    <w:rsid w:val="00876414"/>
    <w:rsid w:val="00880D74"/>
    <w:rsid w:val="008810F5"/>
    <w:rsid w:val="00881AB4"/>
    <w:rsid w:val="008821C5"/>
    <w:rsid w:val="00882BBD"/>
    <w:rsid w:val="00882E35"/>
    <w:rsid w:val="008833CA"/>
    <w:rsid w:val="008838E2"/>
    <w:rsid w:val="00884621"/>
    <w:rsid w:val="00885D86"/>
    <w:rsid w:val="008864DC"/>
    <w:rsid w:val="00886B5F"/>
    <w:rsid w:val="00886C36"/>
    <w:rsid w:val="00887A5F"/>
    <w:rsid w:val="00887CB0"/>
    <w:rsid w:val="0089122B"/>
    <w:rsid w:val="00894FE2"/>
    <w:rsid w:val="00897315"/>
    <w:rsid w:val="00897454"/>
    <w:rsid w:val="008A0F3B"/>
    <w:rsid w:val="008A1017"/>
    <w:rsid w:val="008A1AB3"/>
    <w:rsid w:val="008A3156"/>
    <w:rsid w:val="008A3664"/>
    <w:rsid w:val="008A4E48"/>
    <w:rsid w:val="008A6627"/>
    <w:rsid w:val="008A728B"/>
    <w:rsid w:val="008A7A23"/>
    <w:rsid w:val="008B1762"/>
    <w:rsid w:val="008B2329"/>
    <w:rsid w:val="008B4AA1"/>
    <w:rsid w:val="008B52EB"/>
    <w:rsid w:val="008B5A7E"/>
    <w:rsid w:val="008B5F0D"/>
    <w:rsid w:val="008B72C0"/>
    <w:rsid w:val="008C0414"/>
    <w:rsid w:val="008C2CB1"/>
    <w:rsid w:val="008C39DC"/>
    <w:rsid w:val="008C41DF"/>
    <w:rsid w:val="008C4FCF"/>
    <w:rsid w:val="008C5263"/>
    <w:rsid w:val="008C574F"/>
    <w:rsid w:val="008C7981"/>
    <w:rsid w:val="008D055B"/>
    <w:rsid w:val="008D085C"/>
    <w:rsid w:val="008D113E"/>
    <w:rsid w:val="008D1931"/>
    <w:rsid w:val="008D4FB5"/>
    <w:rsid w:val="008D527B"/>
    <w:rsid w:val="008D5A1C"/>
    <w:rsid w:val="008D6406"/>
    <w:rsid w:val="008D671A"/>
    <w:rsid w:val="008E0371"/>
    <w:rsid w:val="008E4E05"/>
    <w:rsid w:val="008E52C9"/>
    <w:rsid w:val="008E555E"/>
    <w:rsid w:val="008E5A67"/>
    <w:rsid w:val="008E62BA"/>
    <w:rsid w:val="008E7F35"/>
    <w:rsid w:val="008F09AA"/>
    <w:rsid w:val="008F246B"/>
    <w:rsid w:val="008F50C4"/>
    <w:rsid w:val="008F5BAC"/>
    <w:rsid w:val="008F600E"/>
    <w:rsid w:val="008F62D6"/>
    <w:rsid w:val="008F6912"/>
    <w:rsid w:val="008F6EDA"/>
    <w:rsid w:val="008F7CD2"/>
    <w:rsid w:val="0090073A"/>
    <w:rsid w:val="009027BA"/>
    <w:rsid w:val="009031EF"/>
    <w:rsid w:val="00903E9D"/>
    <w:rsid w:val="00904BDC"/>
    <w:rsid w:val="00905171"/>
    <w:rsid w:val="009054A6"/>
    <w:rsid w:val="00905866"/>
    <w:rsid w:val="0090703E"/>
    <w:rsid w:val="00907A47"/>
    <w:rsid w:val="00907B5E"/>
    <w:rsid w:val="00910033"/>
    <w:rsid w:val="0091048D"/>
    <w:rsid w:val="00915E61"/>
    <w:rsid w:val="00917969"/>
    <w:rsid w:val="00920408"/>
    <w:rsid w:val="009208F5"/>
    <w:rsid w:val="00922257"/>
    <w:rsid w:val="0092329E"/>
    <w:rsid w:val="00923E0A"/>
    <w:rsid w:val="00925983"/>
    <w:rsid w:val="009272F7"/>
    <w:rsid w:val="009273EA"/>
    <w:rsid w:val="009308D8"/>
    <w:rsid w:val="00930A0F"/>
    <w:rsid w:val="00930B99"/>
    <w:rsid w:val="009310D9"/>
    <w:rsid w:val="00931A99"/>
    <w:rsid w:val="00932406"/>
    <w:rsid w:val="0093382C"/>
    <w:rsid w:val="009344AF"/>
    <w:rsid w:val="00935A11"/>
    <w:rsid w:val="0094008C"/>
    <w:rsid w:val="00940B8B"/>
    <w:rsid w:val="009416E0"/>
    <w:rsid w:val="009421F4"/>
    <w:rsid w:val="00942537"/>
    <w:rsid w:val="0094315C"/>
    <w:rsid w:val="00943FBC"/>
    <w:rsid w:val="00944D66"/>
    <w:rsid w:val="00945A23"/>
    <w:rsid w:val="00946183"/>
    <w:rsid w:val="00946985"/>
    <w:rsid w:val="00946F7B"/>
    <w:rsid w:val="009479D9"/>
    <w:rsid w:val="00950744"/>
    <w:rsid w:val="009528E7"/>
    <w:rsid w:val="0095324C"/>
    <w:rsid w:val="00953BF8"/>
    <w:rsid w:val="00954C02"/>
    <w:rsid w:val="00954DF8"/>
    <w:rsid w:val="009551FA"/>
    <w:rsid w:val="00956EA0"/>
    <w:rsid w:val="009609CF"/>
    <w:rsid w:val="00960BAC"/>
    <w:rsid w:val="00960BC5"/>
    <w:rsid w:val="00963440"/>
    <w:rsid w:val="00963FB2"/>
    <w:rsid w:val="00964478"/>
    <w:rsid w:val="00966C70"/>
    <w:rsid w:val="00966D6A"/>
    <w:rsid w:val="0097206D"/>
    <w:rsid w:val="00972719"/>
    <w:rsid w:val="009730A2"/>
    <w:rsid w:val="00974E40"/>
    <w:rsid w:val="0097543C"/>
    <w:rsid w:val="009772CD"/>
    <w:rsid w:val="009803F0"/>
    <w:rsid w:val="00980D43"/>
    <w:rsid w:val="00981155"/>
    <w:rsid w:val="00981823"/>
    <w:rsid w:val="00982B24"/>
    <w:rsid w:val="00983045"/>
    <w:rsid w:val="009846D5"/>
    <w:rsid w:val="0098540A"/>
    <w:rsid w:val="00985506"/>
    <w:rsid w:val="00986AD9"/>
    <w:rsid w:val="00991BC5"/>
    <w:rsid w:val="00992C36"/>
    <w:rsid w:val="009937C2"/>
    <w:rsid w:val="00993DA7"/>
    <w:rsid w:val="009951D1"/>
    <w:rsid w:val="009968BB"/>
    <w:rsid w:val="00997FC6"/>
    <w:rsid w:val="009A0517"/>
    <w:rsid w:val="009A06CE"/>
    <w:rsid w:val="009A3705"/>
    <w:rsid w:val="009A3CB6"/>
    <w:rsid w:val="009A71A9"/>
    <w:rsid w:val="009A733A"/>
    <w:rsid w:val="009A7ECF"/>
    <w:rsid w:val="009B2210"/>
    <w:rsid w:val="009B3201"/>
    <w:rsid w:val="009B357D"/>
    <w:rsid w:val="009B3644"/>
    <w:rsid w:val="009B49D3"/>
    <w:rsid w:val="009B552B"/>
    <w:rsid w:val="009B5625"/>
    <w:rsid w:val="009B568C"/>
    <w:rsid w:val="009B6135"/>
    <w:rsid w:val="009B6671"/>
    <w:rsid w:val="009C11BA"/>
    <w:rsid w:val="009C2857"/>
    <w:rsid w:val="009C3310"/>
    <w:rsid w:val="009C3951"/>
    <w:rsid w:val="009C5613"/>
    <w:rsid w:val="009C587F"/>
    <w:rsid w:val="009C7BE1"/>
    <w:rsid w:val="009C7DE5"/>
    <w:rsid w:val="009D1F12"/>
    <w:rsid w:val="009D2D8D"/>
    <w:rsid w:val="009D4D5B"/>
    <w:rsid w:val="009E0451"/>
    <w:rsid w:val="009E2855"/>
    <w:rsid w:val="009E3790"/>
    <w:rsid w:val="009E3A29"/>
    <w:rsid w:val="009E4056"/>
    <w:rsid w:val="009E41F7"/>
    <w:rsid w:val="009E48A8"/>
    <w:rsid w:val="009E4E19"/>
    <w:rsid w:val="009E56A8"/>
    <w:rsid w:val="009E69BC"/>
    <w:rsid w:val="009E6E0B"/>
    <w:rsid w:val="009E7C19"/>
    <w:rsid w:val="009F069D"/>
    <w:rsid w:val="009F13C2"/>
    <w:rsid w:val="009F38D5"/>
    <w:rsid w:val="009F3B26"/>
    <w:rsid w:val="009F438C"/>
    <w:rsid w:val="009F4590"/>
    <w:rsid w:val="009F47E4"/>
    <w:rsid w:val="009F4940"/>
    <w:rsid w:val="009F5680"/>
    <w:rsid w:val="009F6221"/>
    <w:rsid w:val="00A01BAD"/>
    <w:rsid w:val="00A031C0"/>
    <w:rsid w:val="00A043C2"/>
    <w:rsid w:val="00A045D7"/>
    <w:rsid w:val="00A05F9D"/>
    <w:rsid w:val="00A061F9"/>
    <w:rsid w:val="00A062E4"/>
    <w:rsid w:val="00A1017F"/>
    <w:rsid w:val="00A1028C"/>
    <w:rsid w:val="00A10B01"/>
    <w:rsid w:val="00A10CF3"/>
    <w:rsid w:val="00A10DF8"/>
    <w:rsid w:val="00A10FD2"/>
    <w:rsid w:val="00A13664"/>
    <w:rsid w:val="00A14922"/>
    <w:rsid w:val="00A15637"/>
    <w:rsid w:val="00A1588E"/>
    <w:rsid w:val="00A162E9"/>
    <w:rsid w:val="00A175E7"/>
    <w:rsid w:val="00A20568"/>
    <w:rsid w:val="00A208DC"/>
    <w:rsid w:val="00A23F8C"/>
    <w:rsid w:val="00A24FEA"/>
    <w:rsid w:val="00A263B2"/>
    <w:rsid w:val="00A2640E"/>
    <w:rsid w:val="00A27072"/>
    <w:rsid w:val="00A271AF"/>
    <w:rsid w:val="00A313DB"/>
    <w:rsid w:val="00A31C65"/>
    <w:rsid w:val="00A31FF5"/>
    <w:rsid w:val="00A321EF"/>
    <w:rsid w:val="00A32B83"/>
    <w:rsid w:val="00A3363A"/>
    <w:rsid w:val="00A336F6"/>
    <w:rsid w:val="00A34944"/>
    <w:rsid w:val="00A3520E"/>
    <w:rsid w:val="00A36AD6"/>
    <w:rsid w:val="00A36EEB"/>
    <w:rsid w:val="00A37323"/>
    <w:rsid w:val="00A3748B"/>
    <w:rsid w:val="00A375B1"/>
    <w:rsid w:val="00A40725"/>
    <w:rsid w:val="00A422C5"/>
    <w:rsid w:val="00A431CB"/>
    <w:rsid w:val="00A4367E"/>
    <w:rsid w:val="00A43797"/>
    <w:rsid w:val="00A4490F"/>
    <w:rsid w:val="00A47BEC"/>
    <w:rsid w:val="00A47BFD"/>
    <w:rsid w:val="00A50BD7"/>
    <w:rsid w:val="00A51025"/>
    <w:rsid w:val="00A5262D"/>
    <w:rsid w:val="00A52B6B"/>
    <w:rsid w:val="00A53118"/>
    <w:rsid w:val="00A53A89"/>
    <w:rsid w:val="00A54055"/>
    <w:rsid w:val="00A561CA"/>
    <w:rsid w:val="00A57749"/>
    <w:rsid w:val="00A60143"/>
    <w:rsid w:val="00A60277"/>
    <w:rsid w:val="00A615AE"/>
    <w:rsid w:val="00A62335"/>
    <w:rsid w:val="00A62EF9"/>
    <w:rsid w:val="00A63946"/>
    <w:rsid w:val="00A646A5"/>
    <w:rsid w:val="00A66B34"/>
    <w:rsid w:val="00A66CFE"/>
    <w:rsid w:val="00A67176"/>
    <w:rsid w:val="00A67318"/>
    <w:rsid w:val="00A706F5"/>
    <w:rsid w:val="00A725B1"/>
    <w:rsid w:val="00A7306F"/>
    <w:rsid w:val="00A73E81"/>
    <w:rsid w:val="00A76413"/>
    <w:rsid w:val="00A7729A"/>
    <w:rsid w:val="00A77581"/>
    <w:rsid w:val="00A779C2"/>
    <w:rsid w:val="00A77FBF"/>
    <w:rsid w:val="00A80A57"/>
    <w:rsid w:val="00A80D44"/>
    <w:rsid w:val="00A814ED"/>
    <w:rsid w:val="00A81CCF"/>
    <w:rsid w:val="00A823A1"/>
    <w:rsid w:val="00A824B7"/>
    <w:rsid w:val="00A8266D"/>
    <w:rsid w:val="00A829F2"/>
    <w:rsid w:val="00A83873"/>
    <w:rsid w:val="00A85C67"/>
    <w:rsid w:val="00A91E1F"/>
    <w:rsid w:val="00A93797"/>
    <w:rsid w:val="00A94D4B"/>
    <w:rsid w:val="00A9716B"/>
    <w:rsid w:val="00AA39D7"/>
    <w:rsid w:val="00AA3C58"/>
    <w:rsid w:val="00AA4BA9"/>
    <w:rsid w:val="00AA4FE6"/>
    <w:rsid w:val="00AA579B"/>
    <w:rsid w:val="00AA69E8"/>
    <w:rsid w:val="00AA72AF"/>
    <w:rsid w:val="00AA73F9"/>
    <w:rsid w:val="00AA7E5B"/>
    <w:rsid w:val="00AB1348"/>
    <w:rsid w:val="00AB3659"/>
    <w:rsid w:val="00AB3931"/>
    <w:rsid w:val="00AB5032"/>
    <w:rsid w:val="00AB6502"/>
    <w:rsid w:val="00AB67C5"/>
    <w:rsid w:val="00AB6F9C"/>
    <w:rsid w:val="00AB79A9"/>
    <w:rsid w:val="00AB7A60"/>
    <w:rsid w:val="00AB7A96"/>
    <w:rsid w:val="00AC0022"/>
    <w:rsid w:val="00AC24EC"/>
    <w:rsid w:val="00AC25B0"/>
    <w:rsid w:val="00AC27B0"/>
    <w:rsid w:val="00AC3AE7"/>
    <w:rsid w:val="00AC4A52"/>
    <w:rsid w:val="00AC5308"/>
    <w:rsid w:val="00AC787F"/>
    <w:rsid w:val="00AD0ABF"/>
    <w:rsid w:val="00AD1A10"/>
    <w:rsid w:val="00AD2230"/>
    <w:rsid w:val="00AD26C9"/>
    <w:rsid w:val="00AD2766"/>
    <w:rsid w:val="00AD30A1"/>
    <w:rsid w:val="00AD434A"/>
    <w:rsid w:val="00AD48CD"/>
    <w:rsid w:val="00AD4D94"/>
    <w:rsid w:val="00AD52AC"/>
    <w:rsid w:val="00AE2274"/>
    <w:rsid w:val="00AE230B"/>
    <w:rsid w:val="00AE36E3"/>
    <w:rsid w:val="00AF4819"/>
    <w:rsid w:val="00AF6216"/>
    <w:rsid w:val="00AF64FE"/>
    <w:rsid w:val="00AF6974"/>
    <w:rsid w:val="00AF6C4F"/>
    <w:rsid w:val="00AF73F7"/>
    <w:rsid w:val="00AF747C"/>
    <w:rsid w:val="00B01373"/>
    <w:rsid w:val="00B02B25"/>
    <w:rsid w:val="00B02DCF"/>
    <w:rsid w:val="00B02E3E"/>
    <w:rsid w:val="00B03EE3"/>
    <w:rsid w:val="00B042FC"/>
    <w:rsid w:val="00B066DE"/>
    <w:rsid w:val="00B0776E"/>
    <w:rsid w:val="00B07777"/>
    <w:rsid w:val="00B078CB"/>
    <w:rsid w:val="00B10E9F"/>
    <w:rsid w:val="00B133BE"/>
    <w:rsid w:val="00B13AF7"/>
    <w:rsid w:val="00B1477E"/>
    <w:rsid w:val="00B15888"/>
    <w:rsid w:val="00B1704B"/>
    <w:rsid w:val="00B20360"/>
    <w:rsid w:val="00B21533"/>
    <w:rsid w:val="00B2194A"/>
    <w:rsid w:val="00B23601"/>
    <w:rsid w:val="00B2370C"/>
    <w:rsid w:val="00B23CDB"/>
    <w:rsid w:val="00B23FB3"/>
    <w:rsid w:val="00B240D2"/>
    <w:rsid w:val="00B25254"/>
    <w:rsid w:val="00B264C2"/>
    <w:rsid w:val="00B30200"/>
    <w:rsid w:val="00B302C7"/>
    <w:rsid w:val="00B30469"/>
    <w:rsid w:val="00B31CE2"/>
    <w:rsid w:val="00B32128"/>
    <w:rsid w:val="00B35061"/>
    <w:rsid w:val="00B3738B"/>
    <w:rsid w:val="00B4065F"/>
    <w:rsid w:val="00B4178E"/>
    <w:rsid w:val="00B426AF"/>
    <w:rsid w:val="00B4273C"/>
    <w:rsid w:val="00B453B8"/>
    <w:rsid w:val="00B45723"/>
    <w:rsid w:val="00B458A9"/>
    <w:rsid w:val="00B45B72"/>
    <w:rsid w:val="00B46236"/>
    <w:rsid w:val="00B47678"/>
    <w:rsid w:val="00B502DC"/>
    <w:rsid w:val="00B50D67"/>
    <w:rsid w:val="00B511D9"/>
    <w:rsid w:val="00B5168F"/>
    <w:rsid w:val="00B53474"/>
    <w:rsid w:val="00B53D74"/>
    <w:rsid w:val="00B54120"/>
    <w:rsid w:val="00B558D1"/>
    <w:rsid w:val="00B56EF2"/>
    <w:rsid w:val="00B57E70"/>
    <w:rsid w:val="00B619B3"/>
    <w:rsid w:val="00B628D8"/>
    <w:rsid w:val="00B62D02"/>
    <w:rsid w:val="00B65182"/>
    <w:rsid w:val="00B6584A"/>
    <w:rsid w:val="00B67A82"/>
    <w:rsid w:val="00B744D5"/>
    <w:rsid w:val="00B74811"/>
    <w:rsid w:val="00B76436"/>
    <w:rsid w:val="00B772B9"/>
    <w:rsid w:val="00B77341"/>
    <w:rsid w:val="00B77E21"/>
    <w:rsid w:val="00B77ED9"/>
    <w:rsid w:val="00B77EF5"/>
    <w:rsid w:val="00B801CC"/>
    <w:rsid w:val="00B802D3"/>
    <w:rsid w:val="00B80F29"/>
    <w:rsid w:val="00B82370"/>
    <w:rsid w:val="00B824A1"/>
    <w:rsid w:val="00B84A01"/>
    <w:rsid w:val="00B879A8"/>
    <w:rsid w:val="00B87A1E"/>
    <w:rsid w:val="00B90637"/>
    <w:rsid w:val="00B907D1"/>
    <w:rsid w:val="00B90F2E"/>
    <w:rsid w:val="00B90F63"/>
    <w:rsid w:val="00B92813"/>
    <w:rsid w:val="00B93E54"/>
    <w:rsid w:val="00B941A7"/>
    <w:rsid w:val="00B94559"/>
    <w:rsid w:val="00B96095"/>
    <w:rsid w:val="00BA07A8"/>
    <w:rsid w:val="00BA1D03"/>
    <w:rsid w:val="00BA239D"/>
    <w:rsid w:val="00BA4253"/>
    <w:rsid w:val="00BA6164"/>
    <w:rsid w:val="00BA66D9"/>
    <w:rsid w:val="00BA6FB9"/>
    <w:rsid w:val="00BA7A6F"/>
    <w:rsid w:val="00BB028B"/>
    <w:rsid w:val="00BB1595"/>
    <w:rsid w:val="00BB1882"/>
    <w:rsid w:val="00BB2809"/>
    <w:rsid w:val="00BB2C9F"/>
    <w:rsid w:val="00BB496C"/>
    <w:rsid w:val="00BB4F58"/>
    <w:rsid w:val="00BB5C71"/>
    <w:rsid w:val="00BB7165"/>
    <w:rsid w:val="00BB7CFF"/>
    <w:rsid w:val="00BC122A"/>
    <w:rsid w:val="00BC214C"/>
    <w:rsid w:val="00BC2567"/>
    <w:rsid w:val="00BC3A83"/>
    <w:rsid w:val="00BC506E"/>
    <w:rsid w:val="00BC524F"/>
    <w:rsid w:val="00BC74CC"/>
    <w:rsid w:val="00BD0A78"/>
    <w:rsid w:val="00BD3DCB"/>
    <w:rsid w:val="00BD5B33"/>
    <w:rsid w:val="00BD60FC"/>
    <w:rsid w:val="00BD64D7"/>
    <w:rsid w:val="00BD6FA9"/>
    <w:rsid w:val="00BD7521"/>
    <w:rsid w:val="00BE087E"/>
    <w:rsid w:val="00BE1501"/>
    <w:rsid w:val="00BE21F2"/>
    <w:rsid w:val="00BE298E"/>
    <w:rsid w:val="00BE450C"/>
    <w:rsid w:val="00BE4C3A"/>
    <w:rsid w:val="00BE4E44"/>
    <w:rsid w:val="00BE6EDB"/>
    <w:rsid w:val="00BF05FC"/>
    <w:rsid w:val="00BF2494"/>
    <w:rsid w:val="00BF2A16"/>
    <w:rsid w:val="00BF3663"/>
    <w:rsid w:val="00BF370A"/>
    <w:rsid w:val="00BF38B2"/>
    <w:rsid w:val="00BF486B"/>
    <w:rsid w:val="00BF637C"/>
    <w:rsid w:val="00BF63F6"/>
    <w:rsid w:val="00BF6E0D"/>
    <w:rsid w:val="00BF7069"/>
    <w:rsid w:val="00BF76C8"/>
    <w:rsid w:val="00C013C6"/>
    <w:rsid w:val="00C0146C"/>
    <w:rsid w:val="00C036A6"/>
    <w:rsid w:val="00C057E1"/>
    <w:rsid w:val="00C063F4"/>
    <w:rsid w:val="00C06F8B"/>
    <w:rsid w:val="00C10334"/>
    <w:rsid w:val="00C10D35"/>
    <w:rsid w:val="00C14617"/>
    <w:rsid w:val="00C14833"/>
    <w:rsid w:val="00C15FA7"/>
    <w:rsid w:val="00C17B5C"/>
    <w:rsid w:val="00C17C21"/>
    <w:rsid w:val="00C20335"/>
    <w:rsid w:val="00C2107F"/>
    <w:rsid w:val="00C21131"/>
    <w:rsid w:val="00C21476"/>
    <w:rsid w:val="00C23F8F"/>
    <w:rsid w:val="00C24EE8"/>
    <w:rsid w:val="00C252A5"/>
    <w:rsid w:val="00C261F5"/>
    <w:rsid w:val="00C27209"/>
    <w:rsid w:val="00C274C4"/>
    <w:rsid w:val="00C2773C"/>
    <w:rsid w:val="00C316FB"/>
    <w:rsid w:val="00C32DFA"/>
    <w:rsid w:val="00C32E18"/>
    <w:rsid w:val="00C33973"/>
    <w:rsid w:val="00C341E7"/>
    <w:rsid w:val="00C37388"/>
    <w:rsid w:val="00C37868"/>
    <w:rsid w:val="00C37A21"/>
    <w:rsid w:val="00C37B70"/>
    <w:rsid w:val="00C40A74"/>
    <w:rsid w:val="00C4123F"/>
    <w:rsid w:val="00C415AB"/>
    <w:rsid w:val="00C41A3D"/>
    <w:rsid w:val="00C41DBC"/>
    <w:rsid w:val="00C41E32"/>
    <w:rsid w:val="00C42264"/>
    <w:rsid w:val="00C426AF"/>
    <w:rsid w:val="00C43587"/>
    <w:rsid w:val="00C43A0A"/>
    <w:rsid w:val="00C43CEA"/>
    <w:rsid w:val="00C445FE"/>
    <w:rsid w:val="00C450F3"/>
    <w:rsid w:val="00C500DC"/>
    <w:rsid w:val="00C51ACF"/>
    <w:rsid w:val="00C539E0"/>
    <w:rsid w:val="00C5404B"/>
    <w:rsid w:val="00C541E2"/>
    <w:rsid w:val="00C56728"/>
    <w:rsid w:val="00C56941"/>
    <w:rsid w:val="00C574BE"/>
    <w:rsid w:val="00C574EA"/>
    <w:rsid w:val="00C5757C"/>
    <w:rsid w:val="00C57624"/>
    <w:rsid w:val="00C577B9"/>
    <w:rsid w:val="00C60D07"/>
    <w:rsid w:val="00C61697"/>
    <w:rsid w:val="00C620ED"/>
    <w:rsid w:val="00C6232E"/>
    <w:rsid w:val="00C6398B"/>
    <w:rsid w:val="00C64F21"/>
    <w:rsid w:val="00C6568A"/>
    <w:rsid w:val="00C65808"/>
    <w:rsid w:val="00C67596"/>
    <w:rsid w:val="00C67D02"/>
    <w:rsid w:val="00C700FD"/>
    <w:rsid w:val="00C71DC8"/>
    <w:rsid w:val="00C72586"/>
    <w:rsid w:val="00C7359B"/>
    <w:rsid w:val="00C73A35"/>
    <w:rsid w:val="00C7594F"/>
    <w:rsid w:val="00C76F4F"/>
    <w:rsid w:val="00C802B7"/>
    <w:rsid w:val="00C82EE0"/>
    <w:rsid w:val="00C83139"/>
    <w:rsid w:val="00C834D3"/>
    <w:rsid w:val="00C86C3A"/>
    <w:rsid w:val="00C86FB7"/>
    <w:rsid w:val="00C871AC"/>
    <w:rsid w:val="00C911C4"/>
    <w:rsid w:val="00C91A41"/>
    <w:rsid w:val="00C92731"/>
    <w:rsid w:val="00C92B6F"/>
    <w:rsid w:val="00C934FE"/>
    <w:rsid w:val="00C947C8"/>
    <w:rsid w:val="00C9495B"/>
    <w:rsid w:val="00C9699C"/>
    <w:rsid w:val="00C96EC4"/>
    <w:rsid w:val="00C9742A"/>
    <w:rsid w:val="00C97C26"/>
    <w:rsid w:val="00CA12AF"/>
    <w:rsid w:val="00CA17EF"/>
    <w:rsid w:val="00CA1D9C"/>
    <w:rsid w:val="00CA2A59"/>
    <w:rsid w:val="00CA31EA"/>
    <w:rsid w:val="00CA3BDE"/>
    <w:rsid w:val="00CA454B"/>
    <w:rsid w:val="00CA6C1D"/>
    <w:rsid w:val="00CA75F4"/>
    <w:rsid w:val="00CB3B63"/>
    <w:rsid w:val="00CC0EAB"/>
    <w:rsid w:val="00CC2046"/>
    <w:rsid w:val="00CC7089"/>
    <w:rsid w:val="00CC7A51"/>
    <w:rsid w:val="00CD0560"/>
    <w:rsid w:val="00CD0851"/>
    <w:rsid w:val="00CD221A"/>
    <w:rsid w:val="00CD2CAD"/>
    <w:rsid w:val="00CD41B3"/>
    <w:rsid w:val="00CD4D4A"/>
    <w:rsid w:val="00CD6AAF"/>
    <w:rsid w:val="00CE0C6C"/>
    <w:rsid w:val="00CE1927"/>
    <w:rsid w:val="00CE1949"/>
    <w:rsid w:val="00CE1CC4"/>
    <w:rsid w:val="00CE792D"/>
    <w:rsid w:val="00CE7D13"/>
    <w:rsid w:val="00CF0F29"/>
    <w:rsid w:val="00CF1369"/>
    <w:rsid w:val="00CF18C3"/>
    <w:rsid w:val="00CF1CF2"/>
    <w:rsid w:val="00CF2980"/>
    <w:rsid w:val="00CF3F6A"/>
    <w:rsid w:val="00CF4135"/>
    <w:rsid w:val="00CF609F"/>
    <w:rsid w:val="00CF7BEE"/>
    <w:rsid w:val="00CF7E04"/>
    <w:rsid w:val="00D01020"/>
    <w:rsid w:val="00D02FF9"/>
    <w:rsid w:val="00D04699"/>
    <w:rsid w:val="00D048D5"/>
    <w:rsid w:val="00D04C30"/>
    <w:rsid w:val="00D05A23"/>
    <w:rsid w:val="00D06997"/>
    <w:rsid w:val="00D10130"/>
    <w:rsid w:val="00D10A67"/>
    <w:rsid w:val="00D10D9A"/>
    <w:rsid w:val="00D12B58"/>
    <w:rsid w:val="00D12F22"/>
    <w:rsid w:val="00D1460E"/>
    <w:rsid w:val="00D1489A"/>
    <w:rsid w:val="00D156B2"/>
    <w:rsid w:val="00D1725B"/>
    <w:rsid w:val="00D2225F"/>
    <w:rsid w:val="00D24881"/>
    <w:rsid w:val="00D259C2"/>
    <w:rsid w:val="00D261A4"/>
    <w:rsid w:val="00D26845"/>
    <w:rsid w:val="00D27400"/>
    <w:rsid w:val="00D27CA0"/>
    <w:rsid w:val="00D300E4"/>
    <w:rsid w:val="00D30DBC"/>
    <w:rsid w:val="00D30EDC"/>
    <w:rsid w:val="00D31680"/>
    <w:rsid w:val="00D32104"/>
    <w:rsid w:val="00D3221C"/>
    <w:rsid w:val="00D3288B"/>
    <w:rsid w:val="00D34407"/>
    <w:rsid w:val="00D34F32"/>
    <w:rsid w:val="00D366DB"/>
    <w:rsid w:val="00D36935"/>
    <w:rsid w:val="00D36B08"/>
    <w:rsid w:val="00D36F51"/>
    <w:rsid w:val="00D37A40"/>
    <w:rsid w:val="00D37EBC"/>
    <w:rsid w:val="00D409DA"/>
    <w:rsid w:val="00D409F4"/>
    <w:rsid w:val="00D40D8C"/>
    <w:rsid w:val="00D40DA3"/>
    <w:rsid w:val="00D418EA"/>
    <w:rsid w:val="00D41B55"/>
    <w:rsid w:val="00D42508"/>
    <w:rsid w:val="00D42E74"/>
    <w:rsid w:val="00D432BF"/>
    <w:rsid w:val="00D432DD"/>
    <w:rsid w:val="00D444F8"/>
    <w:rsid w:val="00D45872"/>
    <w:rsid w:val="00D51F40"/>
    <w:rsid w:val="00D52776"/>
    <w:rsid w:val="00D52E48"/>
    <w:rsid w:val="00D531F3"/>
    <w:rsid w:val="00D53206"/>
    <w:rsid w:val="00D556E2"/>
    <w:rsid w:val="00D56A4B"/>
    <w:rsid w:val="00D5709C"/>
    <w:rsid w:val="00D57996"/>
    <w:rsid w:val="00D579A4"/>
    <w:rsid w:val="00D60EC3"/>
    <w:rsid w:val="00D60F61"/>
    <w:rsid w:val="00D6107F"/>
    <w:rsid w:val="00D63252"/>
    <w:rsid w:val="00D63C8F"/>
    <w:rsid w:val="00D6406A"/>
    <w:rsid w:val="00D6565B"/>
    <w:rsid w:val="00D65EFD"/>
    <w:rsid w:val="00D713DE"/>
    <w:rsid w:val="00D7442A"/>
    <w:rsid w:val="00D74D25"/>
    <w:rsid w:val="00D74F17"/>
    <w:rsid w:val="00D77F97"/>
    <w:rsid w:val="00D8048F"/>
    <w:rsid w:val="00D810D1"/>
    <w:rsid w:val="00D8184B"/>
    <w:rsid w:val="00D818A9"/>
    <w:rsid w:val="00D81E47"/>
    <w:rsid w:val="00D820EF"/>
    <w:rsid w:val="00D82653"/>
    <w:rsid w:val="00D835B9"/>
    <w:rsid w:val="00D84C56"/>
    <w:rsid w:val="00D850F9"/>
    <w:rsid w:val="00D85AB7"/>
    <w:rsid w:val="00D85AC3"/>
    <w:rsid w:val="00D8680C"/>
    <w:rsid w:val="00D87354"/>
    <w:rsid w:val="00D87E17"/>
    <w:rsid w:val="00D91246"/>
    <w:rsid w:val="00D913BA"/>
    <w:rsid w:val="00D91A28"/>
    <w:rsid w:val="00D9246A"/>
    <w:rsid w:val="00D92B4D"/>
    <w:rsid w:val="00D92F93"/>
    <w:rsid w:val="00D96964"/>
    <w:rsid w:val="00DA01C1"/>
    <w:rsid w:val="00DA0910"/>
    <w:rsid w:val="00DA25BB"/>
    <w:rsid w:val="00DA52DA"/>
    <w:rsid w:val="00DA7724"/>
    <w:rsid w:val="00DA7F33"/>
    <w:rsid w:val="00DB09F0"/>
    <w:rsid w:val="00DB0C8E"/>
    <w:rsid w:val="00DB0CD1"/>
    <w:rsid w:val="00DB0EC3"/>
    <w:rsid w:val="00DB36A5"/>
    <w:rsid w:val="00DB425B"/>
    <w:rsid w:val="00DB4A1C"/>
    <w:rsid w:val="00DB4B6F"/>
    <w:rsid w:val="00DB5469"/>
    <w:rsid w:val="00DB54C6"/>
    <w:rsid w:val="00DB5AE4"/>
    <w:rsid w:val="00DB609C"/>
    <w:rsid w:val="00DB6365"/>
    <w:rsid w:val="00DB66A5"/>
    <w:rsid w:val="00DB72CE"/>
    <w:rsid w:val="00DB77AC"/>
    <w:rsid w:val="00DB7BAE"/>
    <w:rsid w:val="00DC0554"/>
    <w:rsid w:val="00DC1161"/>
    <w:rsid w:val="00DC1381"/>
    <w:rsid w:val="00DC1F20"/>
    <w:rsid w:val="00DC2B5E"/>
    <w:rsid w:val="00DC3F38"/>
    <w:rsid w:val="00DC4899"/>
    <w:rsid w:val="00DC52E2"/>
    <w:rsid w:val="00DC5337"/>
    <w:rsid w:val="00DC58D5"/>
    <w:rsid w:val="00DC5C6F"/>
    <w:rsid w:val="00DC67A1"/>
    <w:rsid w:val="00DD0FA1"/>
    <w:rsid w:val="00DD174C"/>
    <w:rsid w:val="00DD17E5"/>
    <w:rsid w:val="00DD1C48"/>
    <w:rsid w:val="00DD3E77"/>
    <w:rsid w:val="00DD42D6"/>
    <w:rsid w:val="00DD4857"/>
    <w:rsid w:val="00DD5072"/>
    <w:rsid w:val="00DD70BC"/>
    <w:rsid w:val="00DD7510"/>
    <w:rsid w:val="00DE2767"/>
    <w:rsid w:val="00DE2C05"/>
    <w:rsid w:val="00DE2D5C"/>
    <w:rsid w:val="00DE2F27"/>
    <w:rsid w:val="00DE31F6"/>
    <w:rsid w:val="00DE3A35"/>
    <w:rsid w:val="00DE3AF5"/>
    <w:rsid w:val="00DE4ED4"/>
    <w:rsid w:val="00DE7B4D"/>
    <w:rsid w:val="00DF07B6"/>
    <w:rsid w:val="00DF1F24"/>
    <w:rsid w:val="00DF4D1C"/>
    <w:rsid w:val="00DF5089"/>
    <w:rsid w:val="00DF535A"/>
    <w:rsid w:val="00DF57B2"/>
    <w:rsid w:val="00DF64E6"/>
    <w:rsid w:val="00DF7F85"/>
    <w:rsid w:val="00E01098"/>
    <w:rsid w:val="00E010CA"/>
    <w:rsid w:val="00E01833"/>
    <w:rsid w:val="00E01D7E"/>
    <w:rsid w:val="00E0223D"/>
    <w:rsid w:val="00E066C6"/>
    <w:rsid w:val="00E06D77"/>
    <w:rsid w:val="00E10855"/>
    <w:rsid w:val="00E11188"/>
    <w:rsid w:val="00E129C1"/>
    <w:rsid w:val="00E1642F"/>
    <w:rsid w:val="00E1742D"/>
    <w:rsid w:val="00E204AD"/>
    <w:rsid w:val="00E20CEF"/>
    <w:rsid w:val="00E2113B"/>
    <w:rsid w:val="00E21A49"/>
    <w:rsid w:val="00E21D8C"/>
    <w:rsid w:val="00E223FC"/>
    <w:rsid w:val="00E24127"/>
    <w:rsid w:val="00E25763"/>
    <w:rsid w:val="00E26B1A"/>
    <w:rsid w:val="00E27435"/>
    <w:rsid w:val="00E30350"/>
    <w:rsid w:val="00E31A3A"/>
    <w:rsid w:val="00E32018"/>
    <w:rsid w:val="00E347CC"/>
    <w:rsid w:val="00E35165"/>
    <w:rsid w:val="00E35A6D"/>
    <w:rsid w:val="00E35DC0"/>
    <w:rsid w:val="00E370EA"/>
    <w:rsid w:val="00E3759C"/>
    <w:rsid w:val="00E37B7F"/>
    <w:rsid w:val="00E437D0"/>
    <w:rsid w:val="00E4403B"/>
    <w:rsid w:val="00E449CF"/>
    <w:rsid w:val="00E44F44"/>
    <w:rsid w:val="00E4589A"/>
    <w:rsid w:val="00E46792"/>
    <w:rsid w:val="00E46AEA"/>
    <w:rsid w:val="00E5040D"/>
    <w:rsid w:val="00E5452A"/>
    <w:rsid w:val="00E54665"/>
    <w:rsid w:val="00E54FC9"/>
    <w:rsid w:val="00E557C4"/>
    <w:rsid w:val="00E56132"/>
    <w:rsid w:val="00E60BBC"/>
    <w:rsid w:val="00E61280"/>
    <w:rsid w:val="00E62322"/>
    <w:rsid w:val="00E64A54"/>
    <w:rsid w:val="00E652BF"/>
    <w:rsid w:val="00E665A9"/>
    <w:rsid w:val="00E67135"/>
    <w:rsid w:val="00E6748E"/>
    <w:rsid w:val="00E70A5E"/>
    <w:rsid w:val="00E70BA3"/>
    <w:rsid w:val="00E7166C"/>
    <w:rsid w:val="00E73131"/>
    <w:rsid w:val="00E75241"/>
    <w:rsid w:val="00E763A8"/>
    <w:rsid w:val="00E76486"/>
    <w:rsid w:val="00E7697A"/>
    <w:rsid w:val="00E76E95"/>
    <w:rsid w:val="00E76FF0"/>
    <w:rsid w:val="00E77129"/>
    <w:rsid w:val="00E7774C"/>
    <w:rsid w:val="00E80183"/>
    <w:rsid w:val="00E815F2"/>
    <w:rsid w:val="00E83B82"/>
    <w:rsid w:val="00E84EE4"/>
    <w:rsid w:val="00E85986"/>
    <w:rsid w:val="00E86FBB"/>
    <w:rsid w:val="00E8712B"/>
    <w:rsid w:val="00E91971"/>
    <w:rsid w:val="00E91F0D"/>
    <w:rsid w:val="00E92553"/>
    <w:rsid w:val="00E92AB8"/>
    <w:rsid w:val="00E93DF2"/>
    <w:rsid w:val="00E95279"/>
    <w:rsid w:val="00E95EFC"/>
    <w:rsid w:val="00E97B00"/>
    <w:rsid w:val="00EA07E7"/>
    <w:rsid w:val="00EA0D66"/>
    <w:rsid w:val="00EA305C"/>
    <w:rsid w:val="00EA3D3D"/>
    <w:rsid w:val="00EA3E13"/>
    <w:rsid w:val="00EA64B1"/>
    <w:rsid w:val="00EA6BF3"/>
    <w:rsid w:val="00EA7C4F"/>
    <w:rsid w:val="00EB09C7"/>
    <w:rsid w:val="00EB122C"/>
    <w:rsid w:val="00EB150C"/>
    <w:rsid w:val="00EB31ED"/>
    <w:rsid w:val="00EB3CB7"/>
    <w:rsid w:val="00EB3DA3"/>
    <w:rsid w:val="00EB400A"/>
    <w:rsid w:val="00EB40F6"/>
    <w:rsid w:val="00EB41B9"/>
    <w:rsid w:val="00EB51EA"/>
    <w:rsid w:val="00EC0A98"/>
    <w:rsid w:val="00EC3B40"/>
    <w:rsid w:val="00EC42E7"/>
    <w:rsid w:val="00EC4FD8"/>
    <w:rsid w:val="00EC505F"/>
    <w:rsid w:val="00EC55F2"/>
    <w:rsid w:val="00EC66C2"/>
    <w:rsid w:val="00EC6C96"/>
    <w:rsid w:val="00EC7A00"/>
    <w:rsid w:val="00ED05C7"/>
    <w:rsid w:val="00ED0DCA"/>
    <w:rsid w:val="00ED1E40"/>
    <w:rsid w:val="00ED1E42"/>
    <w:rsid w:val="00ED2C9A"/>
    <w:rsid w:val="00ED3455"/>
    <w:rsid w:val="00ED3E16"/>
    <w:rsid w:val="00ED3F53"/>
    <w:rsid w:val="00ED4A01"/>
    <w:rsid w:val="00ED54AC"/>
    <w:rsid w:val="00ED7235"/>
    <w:rsid w:val="00ED7767"/>
    <w:rsid w:val="00ED7FC7"/>
    <w:rsid w:val="00EE02CC"/>
    <w:rsid w:val="00EE0601"/>
    <w:rsid w:val="00EE1A0E"/>
    <w:rsid w:val="00EE1D00"/>
    <w:rsid w:val="00EE2503"/>
    <w:rsid w:val="00EE3FF3"/>
    <w:rsid w:val="00EE527B"/>
    <w:rsid w:val="00EE53A9"/>
    <w:rsid w:val="00EF1AF4"/>
    <w:rsid w:val="00EF35A8"/>
    <w:rsid w:val="00EF41D8"/>
    <w:rsid w:val="00EF5522"/>
    <w:rsid w:val="00EF5A6C"/>
    <w:rsid w:val="00EF5F27"/>
    <w:rsid w:val="00EF64D3"/>
    <w:rsid w:val="00EF6FE4"/>
    <w:rsid w:val="00EF7496"/>
    <w:rsid w:val="00F0013B"/>
    <w:rsid w:val="00F00886"/>
    <w:rsid w:val="00F01BB2"/>
    <w:rsid w:val="00F0419E"/>
    <w:rsid w:val="00F052A0"/>
    <w:rsid w:val="00F0613D"/>
    <w:rsid w:val="00F066AB"/>
    <w:rsid w:val="00F06798"/>
    <w:rsid w:val="00F0765C"/>
    <w:rsid w:val="00F116A2"/>
    <w:rsid w:val="00F12533"/>
    <w:rsid w:val="00F14AA1"/>
    <w:rsid w:val="00F15892"/>
    <w:rsid w:val="00F15A5A"/>
    <w:rsid w:val="00F17CBD"/>
    <w:rsid w:val="00F200FB"/>
    <w:rsid w:val="00F207F1"/>
    <w:rsid w:val="00F21A79"/>
    <w:rsid w:val="00F22A43"/>
    <w:rsid w:val="00F232DD"/>
    <w:rsid w:val="00F235E8"/>
    <w:rsid w:val="00F237C0"/>
    <w:rsid w:val="00F25F5F"/>
    <w:rsid w:val="00F27367"/>
    <w:rsid w:val="00F3171B"/>
    <w:rsid w:val="00F31A52"/>
    <w:rsid w:val="00F33941"/>
    <w:rsid w:val="00F33CE2"/>
    <w:rsid w:val="00F34452"/>
    <w:rsid w:val="00F34AA6"/>
    <w:rsid w:val="00F359D1"/>
    <w:rsid w:val="00F37AE8"/>
    <w:rsid w:val="00F37C58"/>
    <w:rsid w:val="00F37DBB"/>
    <w:rsid w:val="00F4000E"/>
    <w:rsid w:val="00F401CB"/>
    <w:rsid w:val="00F40898"/>
    <w:rsid w:val="00F4177C"/>
    <w:rsid w:val="00F41A88"/>
    <w:rsid w:val="00F43C3F"/>
    <w:rsid w:val="00F43CEC"/>
    <w:rsid w:val="00F451AC"/>
    <w:rsid w:val="00F45A6D"/>
    <w:rsid w:val="00F51291"/>
    <w:rsid w:val="00F515FD"/>
    <w:rsid w:val="00F51644"/>
    <w:rsid w:val="00F51B66"/>
    <w:rsid w:val="00F51C13"/>
    <w:rsid w:val="00F51D8B"/>
    <w:rsid w:val="00F51F2A"/>
    <w:rsid w:val="00F5305B"/>
    <w:rsid w:val="00F5344D"/>
    <w:rsid w:val="00F53499"/>
    <w:rsid w:val="00F53DBF"/>
    <w:rsid w:val="00F54A4E"/>
    <w:rsid w:val="00F54B9A"/>
    <w:rsid w:val="00F61BD5"/>
    <w:rsid w:val="00F62310"/>
    <w:rsid w:val="00F628EE"/>
    <w:rsid w:val="00F6322D"/>
    <w:rsid w:val="00F64971"/>
    <w:rsid w:val="00F6735A"/>
    <w:rsid w:val="00F703FC"/>
    <w:rsid w:val="00F72B68"/>
    <w:rsid w:val="00F7420E"/>
    <w:rsid w:val="00F746FB"/>
    <w:rsid w:val="00F772D7"/>
    <w:rsid w:val="00F80546"/>
    <w:rsid w:val="00F81357"/>
    <w:rsid w:val="00F8295B"/>
    <w:rsid w:val="00F8317F"/>
    <w:rsid w:val="00F83BBA"/>
    <w:rsid w:val="00F83C79"/>
    <w:rsid w:val="00F86D71"/>
    <w:rsid w:val="00F87A7B"/>
    <w:rsid w:val="00F90FAD"/>
    <w:rsid w:val="00F917B8"/>
    <w:rsid w:val="00F91F50"/>
    <w:rsid w:val="00F924E0"/>
    <w:rsid w:val="00F93CA4"/>
    <w:rsid w:val="00F95137"/>
    <w:rsid w:val="00F9609E"/>
    <w:rsid w:val="00F962C5"/>
    <w:rsid w:val="00F962F0"/>
    <w:rsid w:val="00F97A50"/>
    <w:rsid w:val="00F97DEC"/>
    <w:rsid w:val="00FA0496"/>
    <w:rsid w:val="00FA25BD"/>
    <w:rsid w:val="00FA304D"/>
    <w:rsid w:val="00FA3451"/>
    <w:rsid w:val="00FA3675"/>
    <w:rsid w:val="00FA5748"/>
    <w:rsid w:val="00FA665A"/>
    <w:rsid w:val="00FA6CB6"/>
    <w:rsid w:val="00FA6D0A"/>
    <w:rsid w:val="00FA6E80"/>
    <w:rsid w:val="00FA75C3"/>
    <w:rsid w:val="00FA79E3"/>
    <w:rsid w:val="00FA7A65"/>
    <w:rsid w:val="00FB0BB8"/>
    <w:rsid w:val="00FB195A"/>
    <w:rsid w:val="00FB3463"/>
    <w:rsid w:val="00FB561D"/>
    <w:rsid w:val="00FB602E"/>
    <w:rsid w:val="00FB6AE0"/>
    <w:rsid w:val="00FC186E"/>
    <w:rsid w:val="00FC2471"/>
    <w:rsid w:val="00FC27DD"/>
    <w:rsid w:val="00FC3BEF"/>
    <w:rsid w:val="00FC3C27"/>
    <w:rsid w:val="00FC47CC"/>
    <w:rsid w:val="00FC539F"/>
    <w:rsid w:val="00FC55E4"/>
    <w:rsid w:val="00FC574D"/>
    <w:rsid w:val="00FC6403"/>
    <w:rsid w:val="00FC6725"/>
    <w:rsid w:val="00FC726A"/>
    <w:rsid w:val="00FC7DED"/>
    <w:rsid w:val="00FD0C3E"/>
    <w:rsid w:val="00FD24FE"/>
    <w:rsid w:val="00FD403D"/>
    <w:rsid w:val="00FD43B1"/>
    <w:rsid w:val="00FD4760"/>
    <w:rsid w:val="00FD5B23"/>
    <w:rsid w:val="00FD6565"/>
    <w:rsid w:val="00FD73AA"/>
    <w:rsid w:val="00FD7FEF"/>
    <w:rsid w:val="00FE25EF"/>
    <w:rsid w:val="00FE27A3"/>
    <w:rsid w:val="00FE2D8A"/>
    <w:rsid w:val="00FE41D2"/>
    <w:rsid w:val="00FE487E"/>
    <w:rsid w:val="00FE4FEF"/>
    <w:rsid w:val="00FE67F6"/>
    <w:rsid w:val="00FF00D1"/>
    <w:rsid w:val="00FF097E"/>
    <w:rsid w:val="00FF3AC3"/>
    <w:rsid w:val="00FF654A"/>
    <w:rsid w:val="00FF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B5DD2"/>
  <w15:chartTrackingRefBased/>
  <w15:docId w15:val="{93614378-9C72-4D8A-A67B-004E1209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627"/>
    <w:pPr>
      <w:spacing w:line="240" w:lineRule="exact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3600"/>
      </w:tabs>
      <w:jc w:val="center"/>
      <w:outlineLvl w:val="1"/>
    </w:pPr>
    <w:rPr>
      <w:u w:val="single"/>
    </w:rPr>
  </w:style>
  <w:style w:type="paragraph" w:styleId="Heading3">
    <w:name w:val="heading 3"/>
    <w:basedOn w:val="Normal"/>
    <w:next w:val="IndentParagraph"/>
    <w:link w:val="Heading3Char"/>
    <w:qFormat/>
    <w:pPr>
      <w:keepNext/>
      <w:spacing w:before="240" w:after="60"/>
      <w:outlineLvl w:val="2"/>
    </w:pPr>
    <w:rPr>
      <w:rFonts w:cs="Courier New"/>
      <w:b/>
      <w:bCs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pPr>
      <w:spacing w:line="254" w:lineRule="exact"/>
    </w:pPr>
  </w:style>
  <w:style w:type="paragraph" w:customStyle="1" w:styleId="15Spacing">
    <w:name w:val="1.5 Spacing"/>
    <w:basedOn w:val="Normal"/>
    <w:pPr>
      <w:spacing w:line="381" w:lineRule="exact"/>
    </w:pPr>
  </w:style>
  <w:style w:type="paragraph" w:customStyle="1" w:styleId="DoubleSpacing">
    <w:name w:val="Double Spacing"/>
    <w:basedOn w:val="Normal"/>
  </w:style>
  <w:style w:type="paragraph" w:customStyle="1" w:styleId="AttorneyName">
    <w:name w:val="Attorney Name"/>
    <w:basedOn w:val="SingleSpacing"/>
  </w:style>
  <w:style w:type="paragraph" w:customStyle="1" w:styleId="FirmName">
    <w:name w:val="Firm Name"/>
    <w:basedOn w:val="SingleSpacing"/>
    <w:pPr>
      <w:jc w:val="center"/>
    </w:pPr>
  </w:style>
  <w:style w:type="paragraph" w:customStyle="1" w:styleId="SignatureBlock">
    <w:name w:val="Signature Block"/>
    <w:basedOn w:val="SingleSpacing"/>
    <w:pPr>
      <w:ind w:left="4680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IndentParagraph">
    <w:name w:val="Indent Paragraph"/>
    <w:basedOn w:val="Normal"/>
    <w:pPr>
      <w:ind w:firstLine="700"/>
    </w:pPr>
  </w:style>
  <w:style w:type="paragraph" w:styleId="BodyTextIndent">
    <w:name w:val="Body Text Indent"/>
    <w:basedOn w:val="Normal"/>
    <w:pPr>
      <w:widowControl w:val="0"/>
      <w:tabs>
        <w:tab w:val="left" w:pos="576"/>
        <w:tab w:val="left" w:pos="8640"/>
        <w:tab w:val="left" w:pos="10224"/>
      </w:tabs>
      <w:autoSpaceDE w:val="0"/>
      <w:autoSpaceDN w:val="0"/>
      <w:adjustRightInd w:val="0"/>
      <w:spacing w:line="480" w:lineRule="auto"/>
      <w:ind w:left="187"/>
    </w:pPr>
    <w:rPr>
      <w:rFonts w:cs="Courier New"/>
      <w:szCs w:val="24"/>
    </w:rPr>
  </w:style>
  <w:style w:type="paragraph" w:styleId="BlockText">
    <w:name w:val="Block Text"/>
    <w:basedOn w:val="Normal"/>
    <w:rsid w:val="008306D7"/>
    <w:pPr>
      <w:widowControl w:val="0"/>
      <w:autoSpaceDE w:val="0"/>
      <w:autoSpaceDN w:val="0"/>
      <w:adjustRightInd w:val="0"/>
      <w:spacing w:line="508" w:lineRule="exact"/>
      <w:ind w:firstLine="720"/>
    </w:pPr>
    <w:rPr>
      <w:rFonts w:cs="Courier New"/>
      <w:szCs w:val="24"/>
    </w:r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spacing w:line="480" w:lineRule="auto"/>
      <w:ind w:left="180" w:firstLine="720"/>
    </w:pPr>
    <w:rPr>
      <w:rFonts w:cs="Courier New"/>
      <w:szCs w:val="24"/>
    </w:rPr>
  </w:style>
  <w:style w:type="paragraph" w:styleId="Title">
    <w:name w:val="Title"/>
    <w:basedOn w:val="Normal"/>
    <w:qFormat/>
    <w:rsid w:val="000035BF"/>
    <w:pPr>
      <w:widowControl w:val="0"/>
      <w:autoSpaceDE w:val="0"/>
      <w:autoSpaceDN w:val="0"/>
      <w:adjustRightInd w:val="0"/>
      <w:spacing w:line="255" w:lineRule="exact"/>
      <w:ind w:left="187"/>
      <w:jc w:val="center"/>
    </w:pPr>
    <w:rPr>
      <w:rFonts w:cs="Courier New"/>
      <w:b/>
      <w:szCs w:val="24"/>
      <w:u w:val="single"/>
    </w:rPr>
  </w:style>
  <w:style w:type="character" w:styleId="PageNumber">
    <w:name w:val="page number"/>
    <w:basedOn w:val="DefaultParagraphFont"/>
    <w:rsid w:val="0037299A"/>
  </w:style>
  <w:style w:type="paragraph" w:customStyle="1" w:styleId="Heading">
    <w:name w:val="Heading"/>
    <w:basedOn w:val="Normal"/>
    <w:next w:val="Paragraph"/>
    <w:rsid w:val="00CA17EF"/>
    <w:pPr>
      <w:keepNext/>
      <w:keepLines/>
      <w:autoSpaceDE w:val="0"/>
      <w:autoSpaceDN w:val="0"/>
      <w:spacing w:before="254"/>
      <w:jc w:val="center"/>
    </w:pPr>
    <w:rPr>
      <w:b/>
      <w:bCs/>
      <w:snapToGrid w:val="0"/>
    </w:rPr>
  </w:style>
  <w:style w:type="paragraph" w:customStyle="1" w:styleId="Paragraph">
    <w:name w:val="Paragraph"/>
    <w:basedOn w:val="Normal"/>
    <w:rsid w:val="00CA17EF"/>
    <w:pPr>
      <w:numPr>
        <w:ilvl w:val="2"/>
        <w:numId w:val="1"/>
      </w:numPr>
      <w:autoSpaceDE w:val="0"/>
      <w:autoSpaceDN w:val="0"/>
    </w:pPr>
    <w:rPr>
      <w:rFonts w:ascii="Times New Roman" w:hAnsi="Times New Roman"/>
      <w:snapToGrid w:val="0"/>
    </w:rPr>
  </w:style>
  <w:style w:type="paragraph" w:customStyle="1" w:styleId="Sub-Paragraph">
    <w:name w:val="Sub-Paragraph"/>
    <w:basedOn w:val="Paragraph"/>
    <w:rsid w:val="00CA17EF"/>
    <w:pPr>
      <w:numPr>
        <w:ilvl w:val="3"/>
      </w:numPr>
    </w:pPr>
  </w:style>
  <w:style w:type="paragraph" w:customStyle="1" w:styleId="Sub-Sub-Paragraph">
    <w:name w:val="Sub-Sub-Paragraph"/>
    <w:basedOn w:val="Sub-Paragraph"/>
    <w:rsid w:val="00CA17EF"/>
    <w:pPr>
      <w:numPr>
        <w:ilvl w:val="4"/>
      </w:numPr>
    </w:pPr>
  </w:style>
  <w:style w:type="paragraph" w:customStyle="1" w:styleId="Sub-Heading">
    <w:name w:val="Sub-Heading"/>
    <w:basedOn w:val="Normal"/>
    <w:next w:val="Paragraph"/>
    <w:rsid w:val="00CA17EF"/>
    <w:pPr>
      <w:keepNext/>
      <w:keepLines/>
      <w:numPr>
        <w:ilvl w:val="1"/>
        <w:numId w:val="1"/>
      </w:numPr>
      <w:autoSpaceDE w:val="0"/>
      <w:autoSpaceDN w:val="0"/>
      <w:spacing w:before="254"/>
    </w:pPr>
    <w:rPr>
      <w:b/>
      <w:bCs/>
      <w:snapToGrid w:val="0"/>
    </w:rPr>
  </w:style>
  <w:style w:type="character" w:styleId="Hyperlink">
    <w:name w:val="Hyperlink"/>
    <w:uiPriority w:val="99"/>
    <w:unhideWhenUsed/>
    <w:rsid w:val="008308F6"/>
    <w:rPr>
      <w:color w:val="0000FF"/>
      <w:u w:val="single"/>
    </w:rPr>
  </w:style>
  <w:style w:type="paragraph" w:customStyle="1" w:styleId="HEADING0">
    <w:name w:val="HEADING"/>
    <w:basedOn w:val="Heading"/>
    <w:rsid w:val="000D0EE1"/>
  </w:style>
  <w:style w:type="paragraph" w:styleId="BalloonText">
    <w:name w:val="Balloon Text"/>
    <w:basedOn w:val="Normal"/>
    <w:link w:val="BalloonTextChar"/>
    <w:uiPriority w:val="99"/>
    <w:semiHidden/>
    <w:unhideWhenUsed/>
    <w:rsid w:val="00AB65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65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53474"/>
    <w:pPr>
      <w:widowControl w:val="0"/>
      <w:autoSpaceDE w:val="0"/>
      <w:autoSpaceDN w:val="0"/>
      <w:adjustRightInd w:val="0"/>
      <w:spacing w:line="240" w:lineRule="auto"/>
      <w:ind w:left="720"/>
      <w:contextualSpacing/>
    </w:pPr>
    <w:rPr>
      <w:rFonts w:ascii="Courier New" w:hAnsi="Courier New" w:cs="Courier New"/>
      <w:szCs w:val="24"/>
    </w:rPr>
  </w:style>
  <w:style w:type="paragraph" w:styleId="NormalWeb">
    <w:name w:val="Normal (Web)"/>
    <w:basedOn w:val="Normal"/>
    <w:uiPriority w:val="99"/>
    <w:unhideWhenUsed/>
    <w:rsid w:val="00F86D71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2F7F"/>
    <w:rPr>
      <w:color w:val="605E5C"/>
      <w:shd w:val="clear" w:color="auto" w:fill="E1DFDD"/>
    </w:rPr>
  </w:style>
  <w:style w:type="paragraph" w:customStyle="1" w:styleId="PleadingLogo">
    <w:name w:val="PleadingLogo"/>
    <w:basedOn w:val="Normal"/>
    <w:rsid w:val="00216668"/>
    <w:pPr>
      <w:jc w:val="center"/>
    </w:pPr>
    <w:rPr>
      <w:rFonts w:ascii="Times New Roman" w:hAnsi="Times New Roman"/>
      <w:noProof/>
      <w:sz w:val="16"/>
      <w:szCs w:val="24"/>
      <w:lang w:eastAsia="zh-CN"/>
    </w:rPr>
  </w:style>
  <w:style w:type="paragraph" w:customStyle="1" w:styleId="PleadingLogo2">
    <w:name w:val="PleadingLogo2"/>
    <w:basedOn w:val="Normal"/>
    <w:rsid w:val="00216668"/>
    <w:pPr>
      <w:spacing w:line="160" w:lineRule="exact"/>
      <w:jc w:val="center"/>
    </w:pPr>
    <w:rPr>
      <w:rFonts w:ascii="Times New Roman" w:eastAsia="Calibri" w:hAnsi="Times New Roman" w:cs="Arial"/>
      <w:sz w:val="12"/>
      <w:szCs w:val="24"/>
      <w:lang w:eastAsia="zh-CN"/>
    </w:rPr>
  </w:style>
  <w:style w:type="paragraph" w:customStyle="1" w:styleId="PLEADING">
    <w:name w:val="PLEADING"/>
    <w:basedOn w:val="Normal"/>
    <w:link w:val="PLEADINGChar"/>
    <w:qFormat/>
    <w:rsid w:val="00997FC6"/>
    <w:pPr>
      <w:spacing w:line="480" w:lineRule="exact"/>
    </w:pPr>
    <w:rPr>
      <w:rFonts w:ascii="Times New Roman" w:hAnsi="Times New Roman"/>
      <w:szCs w:val="24"/>
    </w:rPr>
  </w:style>
  <w:style w:type="character" w:customStyle="1" w:styleId="FooterChar">
    <w:name w:val="Footer Char"/>
    <w:link w:val="Footer"/>
    <w:uiPriority w:val="99"/>
    <w:rsid w:val="004958BC"/>
    <w:rPr>
      <w:sz w:val="24"/>
    </w:rPr>
  </w:style>
  <w:style w:type="character" w:customStyle="1" w:styleId="PLEADINGChar">
    <w:name w:val="PLEADING Char"/>
    <w:basedOn w:val="DefaultParagraphFont"/>
    <w:link w:val="PLEADING"/>
    <w:rsid w:val="00997FC6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34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07492D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D221A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D22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221A"/>
    <w:pPr>
      <w:spacing w:after="100"/>
      <w:ind w:left="240"/>
    </w:pPr>
  </w:style>
  <w:style w:type="paragraph" w:styleId="TOAHeading">
    <w:name w:val="toa heading"/>
    <w:basedOn w:val="Normal"/>
    <w:next w:val="Normal"/>
    <w:uiPriority w:val="99"/>
    <w:unhideWhenUsed/>
    <w:rsid w:val="0056680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56680A"/>
    <w:pPr>
      <w:ind w:left="240" w:hanging="2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3941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941"/>
  </w:style>
  <w:style w:type="character" w:styleId="FootnoteReference">
    <w:name w:val="footnote reference"/>
    <w:basedOn w:val="DefaultParagraphFont"/>
    <w:uiPriority w:val="99"/>
    <w:semiHidden/>
    <w:unhideWhenUsed/>
    <w:rsid w:val="00F33941"/>
    <w:rPr>
      <w:vertAlign w:val="superscript"/>
    </w:rPr>
  </w:style>
  <w:style w:type="paragraph" w:styleId="ListNumber2">
    <w:name w:val="List Number 2"/>
    <w:basedOn w:val="Normal"/>
    <w:unhideWhenUsed/>
    <w:rsid w:val="00277430"/>
    <w:pPr>
      <w:tabs>
        <w:tab w:val="num" w:pos="720"/>
      </w:tabs>
      <w:spacing w:line="480" w:lineRule="exact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6A239C"/>
    <w:rPr>
      <w:b/>
      <w:bCs/>
    </w:rPr>
  </w:style>
  <w:style w:type="character" w:customStyle="1" w:styleId="Heading3Char">
    <w:name w:val="Heading 3 Char"/>
    <w:basedOn w:val="DefaultParagraphFont"/>
    <w:link w:val="Heading3"/>
    <w:rsid w:val="00842627"/>
    <w:rPr>
      <w:rFonts w:cs="Courier New"/>
      <w:b/>
      <w:bCs/>
      <w:sz w:val="24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0BD9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0BD9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hared\Williscroft%20Templates\Templates\Legal%20Pleadings\Pleading%20Family%20La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f1bcf23-1986-4c5b-8451-5f15760291d8">4KFD6XVFQPZN-41721583-744367</_dlc_DocId>
    <_dlc_DocIdUrl xmlns="7f1bcf23-1986-4c5b-8451-5f15760291d8">
      <Url>https://drwelchattorneysatlaw.sharepoint.com/sites/Clients/_layouts/15/DocIdRedir.aspx?ID=4KFD6XVFQPZN-41721583-744367</Url>
      <Description>4KFD6XVFQPZN-41721583-744367</Description>
    </_dlc_DocIdUrl>
    <lcf76f155ced4ddcb4097134ff3c332f xmlns="9136cc5f-4c7b-424b-a6e7-7b7d34367120">
      <Terms xmlns="http://schemas.microsoft.com/office/infopath/2007/PartnerControls"/>
    </lcf76f155ced4ddcb4097134ff3c332f>
    <TaxCatchAll xmlns="7f1bcf23-1986-4c5b-8451-5f15760291d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A1D1FCDB3DA42AF0D0A013808DDDD" ma:contentTypeVersion="18" ma:contentTypeDescription="Create a new document." ma:contentTypeScope="" ma:versionID="830ba0d67cf42578e42e96d84b75d45b">
  <xsd:schema xmlns:xsd="http://www.w3.org/2001/XMLSchema" xmlns:xs="http://www.w3.org/2001/XMLSchema" xmlns:p="http://schemas.microsoft.com/office/2006/metadata/properties" xmlns:ns2="7f1bcf23-1986-4c5b-8451-5f15760291d8" xmlns:ns3="9136cc5f-4c7b-424b-a6e7-7b7d34367120" targetNamespace="http://schemas.microsoft.com/office/2006/metadata/properties" ma:root="true" ma:fieldsID="971e50caee940474436782c418ffaaeb" ns2:_="" ns3:_="">
    <xsd:import namespace="7f1bcf23-1986-4c5b-8451-5f15760291d8"/>
    <xsd:import namespace="9136cc5f-4c7b-424b-a6e7-7b7d3436712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bcf23-1986-4c5b-8451-5f15760291d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dfbd404-5483-48a4-a177-c9eb11f56811}" ma:internalName="TaxCatchAll" ma:showField="CatchAllData" ma:web="7f1bcf23-1986-4c5b-8451-5f15760291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6cc5f-4c7b-424b-a6e7-7b7d34367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0f29979-adcb-4153-b506-0d8d0f5725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7E33B-F655-AA44-A5C1-5D2EAC6343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6E40F-BD7B-4779-A046-571BD2A572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E980263-F0AB-4E6C-9827-3DBE94A66453}">
  <ds:schemaRefs>
    <ds:schemaRef ds:uri="http://schemas.microsoft.com/office/2006/metadata/properties"/>
    <ds:schemaRef ds:uri="http://schemas.microsoft.com/office/infopath/2007/PartnerControls"/>
    <ds:schemaRef ds:uri="7f1bcf23-1986-4c5b-8451-5f15760291d8"/>
    <ds:schemaRef ds:uri="9136cc5f-4c7b-424b-a6e7-7b7d34367120"/>
  </ds:schemaRefs>
</ds:datastoreItem>
</file>

<file path=customXml/itemProps4.xml><?xml version="1.0" encoding="utf-8"?>
<ds:datastoreItem xmlns:ds="http://schemas.openxmlformats.org/officeDocument/2006/customXml" ds:itemID="{73A0E27D-D53D-44A7-B9E1-49B6C47D63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1bcf23-1986-4c5b-8451-5f15760291d8"/>
    <ds:schemaRef ds:uri="9136cc5f-4c7b-424b-a6e7-7b7d34367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BFA6248-68D7-4987-8062-E7A44F0229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Pleading Family Law.dot</Template>
  <TotalTime>7</TotalTime>
  <Pages>3</Pages>
  <Words>506</Words>
  <Characters>2713</Characters>
  <Application>Microsoft Office Word</Application>
  <DocSecurity>0</DocSecurity>
  <Lines>55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3199</CharactersWithSpaces>
  <SharedDoc>false</SharedDoc>
  <HLinks>
    <vt:vector size="6" baseType="variant">
      <vt:variant>
        <vt:i4>6029429</vt:i4>
      </vt:variant>
      <vt:variant>
        <vt:i4>0</vt:i4>
      </vt:variant>
      <vt:variant>
        <vt:i4>0</vt:i4>
      </vt:variant>
      <vt:variant>
        <vt:i4>5</vt:i4>
      </vt:variant>
      <vt:variant>
        <vt:lpwstr>mailto:litigation@enso.law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3</cp:revision>
  <cp:lastPrinted>2026-01-21T23:08:00Z</cp:lastPrinted>
  <dcterms:created xsi:type="dcterms:W3CDTF">2026-01-28T18:19:00Z</dcterms:created>
  <dcterms:modified xsi:type="dcterms:W3CDTF">2026-01-28T18:50:00Z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  <property fmtid="{D5CDD505-2E9C-101B-9397-08002B2CF9AE}" pid="5" name="MediaServiceImageTags">
    <vt:lpwstr/>
  </property>
  <property fmtid="{D5CDD505-2E9C-101B-9397-08002B2CF9AE}" pid="6" name="ContentTypeId">
    <vt:lpwstr>0x010100998A1D1FCDB3DA42AF0D0A013808DDDD</vt:lpwstr>
  </property>
  <property fmtid="{D5CDD505-2E9C-101B-9397-08002B2CF9AE}" pid="7" name="_dlc_DocIdItemGuid">
    <vt:lpwstr>62d5e97f-04b0-4465-8323-826029303995</vt:lpwstr>
  </property>
</Properties>
</file>